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F2D68" w14:textId="687FA9DA" w:rsidR="00F960B0" w:rsidRPr="00F960B0" w:rsidRDefault="00F960B0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6D2DB536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D8DCEEF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0E7B5B17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F4B170A" w14:textId="77777777" w:rsidR="00F960B0" w:rsidRPr="00F960B0" w:rsidRDefault="00F960B0" w:rsidP="00F960B0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5EBFB991" w14:textId="77777777" w:rsidR="00F960B0" w:rsidRPr="00F960B0" w:rsidRDefault="00F960B0" w:rsidP="00F960B0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7C3ECED5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091B572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40EA97D4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02CF6973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A0D148D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12DA52C6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5CA62F79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6E7821FA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11BC58AD" w14:textId="77777777" w:rsidR="00F960B0" w:rsidRPr="00F960B0" w:rsidRDefault="00F960B0" w:rsidP="00F960B0">
      <w:pPr>
        <w:pStyle w:val="ListParagraph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01A2AB36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A DECLARATION OF CUSTODIAN OF RECORDS, attached hereto.</w:t>
      </w:r>
    </w:p>
    <w:p w14:paraId="588ED93C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7B30A97D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b/>
          <w:bCs/>
          <w:sz w:val="21"/>
          <w:szCs w:val="21"/>
        </w:rPr>
      </w:pPr>
      <w:r w:rsidRPr="00F960B0">
        <w:rPr>
          <w:rFonts w:ascii="Helvetica" w:hAnsi="Helvetica" w:cs="Helvetica"/>
          <w:b/>
          <w:bCs/>
          <w:sz w:val="21"/>
          <w:szCs w:val="21"/>
        </w:rPr>
        <w:t>Simply attach the medical documents requested above to the enclosed Affidavit of Custodian of Records, execute the Affidavit and forward the records to our office as soon as possible.</w:t>
      </w:r>
    </w:p>
    <w:p w14:paraId="14E30BC9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6547DCBC" w14:textId="61F78558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foregoing, please contact me at (</w:t>
      </w:r>
      <w:r w:rsidR="00C26482">
        <w:rPr>
          <w:rFonts w:ascii="Helvetica" w:hAnsi="Helvetica" w:cs="Helvetica"/>
          <w:sz w:val="21"/>
          <w:szCs w:val="21"/>
        </w:rPr>
        <w:t>253) 215-1271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10EBF36A" w14:textId="77777777" w:rsidR="00F960B0" w:rsidRPr="00F960B0" w:rsidRDefault="00F960B0" w:rsidP="00F960B0">
      <w:pPr>
        <w:ind w:right="-558"/>
        <w:rPr>
          <w:rFonts w:ascii="Helvetica" w:hAnsi="Helvetica"/>
          <w:sz w:val="21"/>
          <w:szCs w:val="21"/>
        </w:rPr>
      </w:pPr>
    </w:p>
    <w:p w14:paraId="46E5D830" w14:textId="77777777" w:rsidR="00F960B0" w:rsidRPr="00F960B0" w:rsidRDefault="00F960B0" w:rsidP="00F960B0">
      <w:pPr>
        <w:spacing w:before="100" w:after="100"/>
        <w:ind w:left="5040" w:right="-558" w:firstLine="720"/>
        <w:rPr>
          <w:rFonts w:ascii="Helvetica" w:hAnsi="Helvetica"/>
        </w:rPr>
      </w:pPr>
      <w:r w:rsidRPr="00F960B0">
        <w:rPr>
          <w:rFonts w:ascii="Helvetica" w:hAnsi="Helvetica"/>
        </w:rPr>
        <w:t>Very Truly Yours,</w:t>
      </w:r>
    </w:p>
    <w:p w14:paraId="78685625" w14:textId="77777777" w:rsidR="00D14982" w:rsidRDefault="00D14982" w:rsidP="00D14982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25787">
        <w:rPr>
          <w:rFonts w:ascii="Helvetica" w:hAnsi="Helvetica"/>
          <w:noProof/>
        </w:rPr>
        <w:drawing>
          <wp:inline distT="0" distB="0" distL="0" distR="0" wp14:anchorId="12164009" wp14:editId="7AA34360">
            <wp:extent cx="1223217" cy="4937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17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3FE4" w14:textId="04A41067" w:rsidR="00D14982" w:rsidRPr="00D14982" w:rsidRDefault="00D14982" w:rsidP="00D1498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Timothy Ray,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0AA90AF6" w14:textId="77777777" w:rsidR="00D14982" w:rsidRPr="00925E95" w:rsidRDefault="00D14982" w:rsidP="00D14982">
      <w:pPr>
        <w:rPr>
          <w:rFonts w:ascii="Helvetica" w:hAnsi="Helvetica"/>
        </w:rPr>
      </w:pPr>
      <w:r>
        <w:rPr>
          <w:rFonts w:ascii="Helvetica" w:hAnsi="Helvetica"/>
        </w:rPr>
        <w:t>TR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8456877" w14:textId="77777777" w:rsidR="00F960B0" w:rsidRPr="00F960B0" w:rsidRDefault="00F960B0" w:rsidP="00F960B0">
      <w:pPr>
        <w:ind w:right="-558"/>
        <w:jc w:val="center"/>
        <w:rPr>
          <w:rFonts w:ascii="Helvetica" w:hAnsi="Helvetica"/>
          <w:sz w:val="21"/>
          <w:szCs w:val="21"/>
        </w:rPr>
      </w:pPr>
      <w:bookmarkStart w:id="0" w:name="_Hlk33089573"/>
      <w:r w:rsidRPr="00F960B0">
        <w:rPr>
          <w:rFonts w:ascii="Helvetica" w:hAnsi="Helvetica"/>
          <w:b/>
          <w:bCs/>
          <w:sz w:val="21"/>
          <w:szCs w:val="21"/>
          <w:u w:val="single"/>
        </w:rPr>
        <w:t>UNSWORN DECLARATION OF CUSTODIAN OF RECORDS and/or BILLING</w:t>
      </w:r>
    </w:p>
    <w:p w14:paraId="09C55654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728D97B9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3D0291CA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______________________, being first duly sworn, deposes and says:</w:t>
      </w:r>
    </w:p>
    <w:p w14:paraId="269FB658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  <w:r w:rsidRPr="00F960B0">
        <w:rPr>
          <w:rFonts w:ascii="Helvetica" w:hAnsi="Helvetica"/>
          <w:i/>
          <w:sz w:val="21"/>
          <w:szCs w:val="21"/>
        </w:rPr>
        <w:t>(Name of Affiant)</w:t>
      </w:r>
    </w:p>
    <w:p w14:paraId="58231E24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</w:p>
    <w:p w14:paraId="5648328E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am the _______________________ for ____________________________ and as such, I act as a Custodian of Records for my employer. </w:t>
      </w:r>
    </w:p>
    <w:p w14:paraId="2AC84582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On the ____ day of ________________, 2019, my employer received a request calling for production of all records, billing and radiology films in our facility’s possession or under their control pertaining to</w:t>
      </w:r>
      <w:r w:rsidRPr="00F960B0">
        <w:rPr>
          <w:rFonts w:ascii="Helvetica" w:hAnsi="Helvetica"/>
          <w:b/>
          <w:bCs/>
          <w:sz w:val="21"/>
          <w:szCs w:val="21"/>
        </w:rPr>
        <w:t>:</w:t>
      </w:r>
    </w:p>
    <w:p w14:paraId="601F507C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eastAsia="Calibri" w:hAnsi="Helvetica"/>
          <w:b/>
          <w:sz w:val="21"/>
          <w:szCs w:val="21"/>
        </w:rPr>
        <w:t>{{name}};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}}.</w:t>
      </w:r>
    </w:p>
    <w:p w14:paraId="2C5F911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and/or person acting under my supervision and control made a complete search of all available records. </w:t>
      </w:r>
    </w:p>
    <w:p w14:paraId="694E1CB5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maintains records for ______ years. </w:t>
      </w:r>
    </w:p>
    <w:p w14:paraId="74B0478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located the records and things, copies of which have been produced with this certificate. I have examined the original of these records and things and have made or caused to be made a true and exact copy of them. The reproduction of them provided with this certificate is true and complete. </w:t>
      </w:r>
    </w:p>
    <w:p w14:paraId="29B52F4F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The original of these records was made at or near the time of the act, event, condition, opinion or diagnosis recited therein by or from information transmitted by a person with knowledge, in the course of a regularly conducted activity of </w:t>
      </w:r>
      <w:r w:rsidRPr="00F960B0">
        <w:rPr>
          <w:rFonts w:ascii="Helvetica" w:hAnsi="Helvetica"/>
          <w:b/>
          <w:sz w:val="21"/>
          <w:szCs w:val="21"/>
        </w:rPr>
        <w:t>{{meds.provider.name}}.</w:t>
      </w:r>
    </w:p>
    <w:bookmarkEnd w:id="0"/>
    <w:p w14:paraId="26E4A9C4" w14:textId="6EB0D5E6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>“</w:t>
      </w:r>
      <w:r w:rsidRPr="00F960B0">
        <w:rPr>
          <w:rFonts w:ascii="Helvetica" w:eastAsia="PMingLiU" w:hAnsi="Helvetica"/>
          <w:sz w:val="21"/>
          <w:szCs w:val="21"/>
        </w:rPr>
        <w:t xml:space="preserve">I declare under penalty of perjury </w:t>
      </w:r>
      <w:r w:rsidR="00AA64AD">
        <w:rPr>
          <w:rFonts w:ascii="Helvetica" w:eastAsia="PMingLiU" w:hAnsi="Helvetica"/>
          <w:sz w:val="21"/>
          <w:szCs w:val="21"/>
        </w:rPr>
        <w:t xml:space="preserve">under the laws of the State of Washington </w:t>
      </w:r>
      <w:r w:rsidRPr="00F960B0">
        <w:rPr>
          <w:rFonts w:ascii="Helvetica" w:eastAsia="PMingLiU" w:hAnsi="Helvetica"/>
          <w:sz w:val="21"/>
          <w:szCs w:val="21"/>
        </w:rPr>
        <w:t>that the foregoing is true and correct.”</w:t>
      </w:r>
    </w:p>
    <w:p w14:paraId="2D51834B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rPr>
          <w:rFonts w:ascii="Helvetica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  <w:u w:val="single"/>
        </w:rPr>
        <w:t xml:space="preserve">                                                                         </w:t>
      </w: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 xml:space="preserve">                 </w:t>
      </w:r>
    </w:p>
    <w:p w14:paraId="2B26ABD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Signature                         Date        </w:t>
      </w:r>
      <w:r w:rsidRPr="00F960B0">
        <w:rPr>
          <w:rFonts w:ascii="Helvetica" w:eastAsia="PMingLiU" w:hAnsi="Helvetica"/>
          <w:sz w:val="21"/>
          <w:szCs w:val="21"/>
        </w:rPr>
        <w:t xml:space="preserve">  </w:t>
      </w:r>
    </w:p>
    <w:p w14:paraId="059B178C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29E3116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7206BF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State </w:t>
      </w:r>
      <w:proofErr w:type="gramStart"/>
      <w:r w:rsidRPr="00F960B0">
        <w:rPr>
          <w:rFonts w:ascii="Helvetica" w:eastAsia="PMingLiU" w:hAnsi="Helvetica"/>
          <w:sz w:val="21"/>
          <w:szCs w:val="21"/>
        </w:rPr>
        <w:t>of:_</w:t>
      </w:r>
      <w:proofErr w:type="gramEnd"/>
      <w:r w:rsidRPr="00F960B0">
        <w:rPr>
          <w:rFonts w:ascii="Helvetica" w:eastAsia="PMingLiU" w:hAnsi="Helvetica"/>
          <w:sz w:val="21"/>
          <w:szCs w:val="21"/>
        </w:rPr>
        <w:t>___________________________________</w:t>
      </w:r>
    </w:p>
    <w:p w14:paraId="01DA0B98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Country of: _________________________________</w:t>
      </w:r>
    </w:p>
    <w:p w14:paraId="24FB702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Subscribed and sworn to (or affirmed) before me this</w:t>
      </w:r>
    </w:p>
    <w:p w14:paraId="5D0B63C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________day of _________in the year 20__________.</w:t>
      </w:r>
    </w:p>
    <w:p w14:paraId="18FF1286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C765AA0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337F6B9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___________________________________________</w:t>
      </w:r>
    </w:p>
    <w:p w14:paraId="1B594B20" w14:textId="110AC2E2" w:rsidR="00887AC8" w:rsidRPr="00AA64AD" w:rsidRDefault="00F960B0" w:rsidP="00AA64AD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Signature of Notary Public</w:t>
      </w:r>
    </w:p>
    <w:sectPr w:rsidR="00887AC8" w:rsidRPr="00AA64AD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A1C92" w14:textId="77777777" w:rsidR="00702DCA" w:rsidRDefault="00702DCA" w:rsidP="00261308">
      <w:r>
        <w:separator/>
      </w:r>
    </w:p>
  </w:endnote>
  <w:endnote w:type="continuationSeparator" w:id="0">
    <w:p w14:paraId="23D1CAA0" w14:textId="77777777" w:rsidR="00702DCA" w:rsidRDefault="00702DCA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7A621" w14:textId="77777777" w:rsidR="00702DCA" w:rsidRDefault="00702DCA" w:rsidP="00261308">
      <w:r>
        <w:separator/>
      </w:r>
    </w:p>
  </w:footnote>
  <w:footnote w:type="continuationSeparator" w:id="0">
    <w:p w14:paraId="7F01495C" w14:textId="77777777" w:rsidR="00702DCA" w:rsidRDefault="00702DCA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E08B5"/>
    <w:rsid w:val="00702DCA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A64AD"/>
    <w:rsid w:val="00AB1FCC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26482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2</Pages>
  <Words>620</Words>
  <Characters>3101</Characters>
  <Application>Microsoft Office Word</Application>
  <DocSecurity>0</DocSecurity>
  <Lines>93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2021-05-21T22:07:00Z</cp:lastPrinted>
  <dcterms:created xsi:type="dcterms:W3CDTF">2021-09-30T20:33:00Z</dcterms:created>
  <dcterms:modified xsi:type="dcterms:W3CDTF">2021-09-30T20:33:00Z</dcterms:modified>
</cp:coreProperties>
</file>