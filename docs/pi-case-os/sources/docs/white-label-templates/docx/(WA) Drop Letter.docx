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40606" w14:textId="77777777" w:rsidR="00355A10" w:rsidRPr="00355A10" w:rsidRDefault="00355A10" w:rsidP="00355A10">
      <w:pPr>
        <w:ind w:left="3600"/>
        <w:rPr>
          <w:rFonts w:ascii="Helvetica" w:hAnsi="Helvetica"/>
        </w:rPr>
      </w:pPr>
      <w:r w:rsidRPr="00355A10">
        <w:rPr>
          <w:rFonts w:ascii="Helvetica" w:hAnsi="Helvetica"/>
        </w:rPr>
        <w:t xml:space="preserve">       {{TODAY_LONG}}</w:t>
      </w:r>
    </w:p>
    <w:p w14:paraId="40B7F284" w14:textId="77777777" w:rsidR="00355A10" w:rsidRPr="00355A10" w:rsidRDefault="00355A10" w:rsidP="00355A10">
      <w:pPr>
        <w:ind w:left="3600"/>
        <w:rPr>
          <w:rFonts w:ascii="Helvetica" w:hAnsi="Helvetica"/>
        </w:rPr>
      </w:pPr>
    </w:p>
    <w:p w14:paraId="6BDF7FBA" w14:textId="77777777" w:rsidR="00355A10" w:rsidRPr="00355A10" w:rsidRDefault="00355A10" w:rsidP="00355A10">
      <w:pPr>
        <w:rPr>
          <w:rFonts w:ascii="Helvetica" w:hAnsi="Helvetica"/>
          <w:b/>
          <w:u w:val="single"/>
        </w:rPr>
      </w:pPr>
      <w:r w:rsidRPr="00355A10">
        <w:rPr>
          <w:rFonts w:ascii="Helvetica" w:hAnsi="Helvetica"/>
          <w:b/>
          <w:highlight w:val="yellow"/>
          <w:u w:val="single"/>
        </w:rPr>
        <w:t>SENT VIA FACSIMILE</w:t>
      </w:r>
      <w:r w:rsidRPr="00355A10">
        <w:rPr>
          <w:rFonts w:ascii="Helvetica" w:hAnsi="Helvetica"/>
          <w:b/>
          <w:u w:val="single"/>
        </w:rPr>
        <w:t xml:space="preserve"> </w:t>
      </w:r>
    </w:p>
    <w:p w14:paraId="7833F13C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{{insurance2.insurer.name}}</w:t>
      </w:r>
    </w:p>
    <w:p w14:paraId="7BBA95EF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Attn: {{insurance2.adjuster.name}}</w:t>
      </w:r>
    </w:p>
    <w:p w14:paraId="4016FDD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1line1}}, {{insurance2.insurer.address1line2}}</w:t>
      </w:r>
    </w:p>
    <w:p w14:paraId="4D15F3DB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1city}}, {{insurance2.insurer.address1state}} {{insurance2.insurer.address1zip}}</w:t>
      </w:r>
    </w:p>
    <w:p w14:paraId="5E38F9F7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  <w:highlight w:val="yellow"/>
        </w:rPr>
        <w:t>F</w:t>
      </w:r>
      <w:r w:rsidRPr="00355A10">
        <w:rPr>
          <w:rFonts w:ascii="Helvetica" w:hAnsi="Helvetica"/>
        </w:rPr>
        <w:t>: {{</w:t>
      </w:r>
      <w:proofErr w:type="gramStart"/>
      <w:r w:rsidRPr="00355A10">
        <w:rPr>
          <w:rFonts w:ascii="Helvetica" w:hAnsi="Helvetica"/>
        </w:rPr>
        <w:t>insurance2.insurer.fax</w:t>
      </w:r>
      <w:proofErr w:type="gramEnd"/>
      <w:r w:rsidRPr="00355A10">
        <w:rPr>
          <w:rFonts w:ascii="Helvetica" w:hAnsi="Helvetica"/>
        </w:rPr>
        <w:t>1}}</w:t>
      </w:r>
    </w:p>
    <w:p w14:paraId="4ADA57AA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</w:p>
    <w:p w14:paraId="3561F3EB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  <w:t>Re:</w:t>
      </w:r>
      <w:r w:rsidRPr="00355A10">
        <w:rPr>
          <w:rFonts w:ascii="Helvetica" w:hAnsi="Helvetica"/>
          <w:shd w:val="clear" w:color="auto" w:fill="FFFFFF"/>
        </w:rPr>
        <w:tab/>
        <w:t>Claim No.: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{{insurance2.claimnumber}}</w:t>
      </w:r>
    </w:p>
    <w:p w14:paraId="09D74C13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Date of Loss: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proofErr w:type="gramStart"/>
      <w:r w:rsidRPr="00355A10">
        <w:rPr>
          <w:rFonts w:ascii="Helvetica" w:hAnsi="Helvetica"/>
          <w:shd w:val="clear" w:color="auto" w:fill="FFFFFF"/>
        </w:rPr>
        <w:t>intake.incidentDate</w:t>
      </w:r>
      <w:proofErr w:type="spellEnd"/>
      <w:proofErr w:type="gramEnd"/>
      <w:r w:rsidRPr="00355A10">
        <w:rPr>
          <w:rFonts w:ascii="Helvetica" w:hAnsi="Helvetica"/>
          <w:shd w:val="clear" w:color="auto" w:fill="FFFFFF"/>
        </w:rPr>
        <w:t xml:space="preserve">| </w:t>
      </w:r>
      <w:proofErr w:type="spellStart"/>
      <w:r w:rsidRPr="00355A10">
        <w:rPr>
          <w:rFonts w:ascii="Helvetica" w:hAnsi="Helvetica"/>
          <w:shd w:val="clear" w:color="auto" w:fill="FFFFFF"/>
        </w:rPr>
        <w:t>longDate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38E363E" w14:textId="77777777" w:rsidR="00355A10" w:rsidRPr="00355A10" w:rsidRDefault="00355A10" w:rsidP="00355A10">
      <w:pPr>
        <w:rPr>
          <w:rStyle w:val="Hyperlink"/>
          <w:rFonts w:ascii="Helvetica" w:hAnsi="Helvetica"/>
          <w:color w:val="000000"/>
          <w:u w:val="none"/>
          <w:lang w:val="en-PH" w:eastAsia="en-PH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Our Client</w:t>
      </w:r>
      <w:r w:rsidRPr="00355A10">
        <w:rPr>
          <w:rFonts w:ascii="Helvetica" w:hAnsi="Helvetica"/>
          <w:highlight w:val="yellow"/>
          <w:shd w:val="clear" w:color="auto" w:fill="FFFFFF"/>
        </w:rPr>
        <w:t>(s)</w:t>
      </w:r>
      <w:r w:rsidRPr="00355A10">
        <w:rPr>
          <w:rFonts w:ascii="Helvetica" w:hAnsi="Helvetica"/>
          <w:shd w:val="clear" w:color="auto" w:fill="FFFFFF"/>
        </w:rPr>
        <w:t>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1C3AAFD" w14:textId="77777777" w:rsidR="00355A10" w:rsidRPr="00355A10" w:rsidRDefault="00355A10" w:rsidP="00355A10">
      <w:pPr>
        <w:rPr>
          <w:rFonts w:ascii="Helvetica" w:hAnsi="Helvetica"/>
          <w:b/>
          <w:bCs/>
        </w:rPr>
      </w:pPr>
      <w:r w:rsidRPr="00355A10">
        <w:rPr>
          <w:rFonts w:ascii="Helvetica" w:hAnsi="Helvetica"/>
          <w:b/>
          <w:bCs/>
        </w:rPr>
        <w:t xml:space="preserve"> </w:t>
      </w:r>
    </w:p>
    <w:p w14:paraId="6A8363C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Dear</w:t>
      </w:r>
      <w:r w:rsidRPr="00355A10">
        <w:rPr>
          <w:rFonts w:ascii="Helvetica" w:hAnsi="Helvetica"/>
          <w:highlight w:val="yellow"/>
        </w:rPr>
        <w:t xml:space="preserve"> Sir/Madam</w:t>
      </w:r>
      <w:r w:rsidRPr="00355A10">
        <w:rPr>
          <w:rFonts w:ascii="Helvetica" w:hAnsi="Helvetica"/>
        </w:rPr>
        <w:t>:</w:t>
      </w:r>
    </w:p>
    <w:p w14:paraId="4D98C302" w14:textId="77777777" w:rsidR="00355A10" w:rsidRPr="00355A10" w:rsidRDefault="00355A10" w:rsidP="00355A10">
      <w:pPr>
        <w:rPr>
          <w:rFonts w:ascii="Helvetica" w:hAnsi="Helvetica"/>
        </w:rPr>
      </w:pPr>
    </w:p>
    <w:p w14:paraId="787DF026" w14:textId="77777777" w:rsidR="00355A10" w:rsidRP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 xml:space="preserve">Please be advised that this office is no longer representing </w:t>
      </w:r>
      <w:r w:rsidRPr="00355A10">
        <w:rPr>
          <w:rFonts w:ascii="Helvetica" w:hAnsi="Helvetica"/>
          <w:shd w:val="clear" w:color="auto" w:fill="FFFFFF"/>
        </w:rPr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  <w:r w:rsidRPr="00355A10">
        <w:rPr>
          <w:rFonts w:ascii="Helvetica" w:hAnsi="Helvetica"/>
        </w:rPr>
        <w:t xml:space="preserve"> for the </w:t>
      </w:r>
      <w:proofErr w:type="gramStart"/>
      <w:r w:rsidRPr="00355A10">
        <w:rPr>
          <w:rFonts w:ascii="Helvetica" w:hAnsi="Helvetica"/>
        </w:rPr>
        <w:t>above mentioned</w:t>
      </w:r>
      <w:proofErr w:type="gramEnd"/>
      <w:r w:rsidRPr="00355A10">
        <w:rPr>
          <w:rFonts w:ascii="Helvetica" w:hAnsi="Helvetica"/>
        </w:rPr>
        <w:t xml:space="preserve"> matter.  </w:t>
      </w:r>
    </w:p>
    <w:p w14:paraId="1272EC80" w14:textId="77777777" w:rsidR="00355A10" w:rsidRP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>Should you have any further questions, comments or concerns regarding the contents of this letter, or should you require further information, please do not hesitate to contact our office.</w:t>
      </w:r>
    </w:p>
    <w:p w14:paraId="5DE7A65E" w14:textId="77777777" w:rsidR="00355A10" w:rsidRPr="00355A10" w:rsidRDefault="00355A10" w:rsidP="00355A10">
      <w:pPr>
        <w:spacing w:before="100" w:after="100"/>
        <w:ind w:left="5040"/>
        <w:rPr>
          <w:rFonts w:ascii="Helvetica" w:hAnsi="Helvetica"/>
        </w:rPr>
      </w:pPr>
    </w:p>
    <w:p w14:paraId="1AE64303" w14:textId="77777777" w:rsidR="00355A10" w:rsidRPr="00355A10" w:rsidRDefault="00355A10" w:rsidP="00355A10">
      <w:pPr>
        <w:spacing w:before="100" w:after="100"/>
        <w:ind w:left="5040"/>
        <w:rPr>
          <w:rFonts w:ascii="Helvetica" w:hAnsi="Helvetica"/>
        </w:rPr>
      </w:pPr>
    </w:p>
    <w:p w14:paraId="0EA57BEC" w14:textId="77777777" w:rsidR="00355A10" w:rsidRPr="00355A10" w:rsidRDefault="00355A10" w:rsidP="00355A10">
      <w:pPr>
        <w:spacing w:before="100" w:after="100"/>
        <w:ind w:left="5040" w:firstLine="720"/>
        <w:rPr>
          <w:rFonts w:ascii="Helvetica" w:hAnsi="Helvetica"/>
        </w:rPr>
      </w:pPr>
      <w:r w:rsidRPr="00355A10">
        <w:rPr>
          <w:rFonts w:ascii="Helvetica" w:hAnsi="Helvetica"/>
        </w:rPr>
        <w:t>Very Truly Yours,</w:t>
      </w:r>
    </w:p>
    <w:p w14:paraId="2B13B3E3" w14:textId="77777777" w:rsidR="004E360B" w:rsidRDefault="004E360B" w:rsidP="004E360B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3CBCCDBD" wp14:editId="322D8EA6">
            <wp:extent cx="1223217" cy="493776"/>
            <wp:effectExtent l="0" t="0" r="0" b="19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CA8E" w14:textId="77777777" w:rsidR="004E360B" w:rsidRPr="00425787" w:rsidRDefault="004E360B" w:rsidP="004E360B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Timothy Ray,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56AF812D" w14:textId="77777777" w:rsidR="004E360B" w:rsidRPr="00425787" w:rsidRDefault="004E360B" w:rsidP="004E360B">
      <w:pPr>
        <w:rPr>
          <w:rFonts w:ascii="Helvetica" w:hAnsi="Helvetica"/>
        </w:rPr>
      </w:pPr>
    </w:p>
    <w:p w14:paraId="25FB8227" w14:textId="77777777" w:rsidR="004E360B" w:rsidRPr="00CB13A2" w:rsidRDefault="004E360B" w:rsidP="004E360B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D74B5A7" w14:textId="393589A5" w:rsidR="004916B1" w:rsidRPr="00355A10" w:rsidRDefault="004916B1" w:rsidP="004E360B">
      <w:pPr>
        <w:ind w:left="5670"/>
        <w:rPr>
          <w:rFonts w:ascii="Helvetica" w:hAnsi="Helvetica"/>
        </w:rPr>
      </w:pPr>
    </w:p>
    <w:sectPr w:rsidR="004916B1" w:rsidRPr="00355A10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C370D" w14:textId="77777777" w:rsidR="00A37814" w:rsidRDefault="00A37814" w:rsidP="00261308">
      <w:r>
        <w:separator/>
      </w:r>
    </w:p>
  </w:endnote>
  <w:endnote w:type="continuationSeparator" w:id="0">
    <w:p w14:paraId="500A9E5C" w14:textId="77777777" w:rsidR="00A37814" w:rsidRDefault="00A37814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8BC19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B9194" w14:textId="77777777" w:rsidR="00A37814" w:rsidRDefault="00A37814" w:rsidP="00261308">
      <w:r>
        <w:separator/>
      </w:r>
    </w:p>
  </w:footnote>
  <w:footnote w:type="continuationSeparator" w:id="0">
    <w:p w14:paraId="5EB20971" w14:textId="77777777" w:rsidR="00A37814" w:rsidRDefault="00A37814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4520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4E360B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37814"/>
    <w:rsid w:val="00A65BE2"/>
    <w:rsid w:val="00AC3663"/>
    <w:rsid w:val="00AD138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2C56"/>
    <w:rsid w:val="00C531C6"/>
    <w:rsid w:val="00C677BB"/>
    <w:rsid w:val="00C76B5F"/>
    <w:rsid w:val="00CA06BA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2021-05-27T17:19:00Z</dcterms:created>
  <dcterms:modified xsi:type="dcterms:W3CDTF">2021-05-27T17:19:00Z</dcterms:modified>
</cp:coreProperties>
</file>