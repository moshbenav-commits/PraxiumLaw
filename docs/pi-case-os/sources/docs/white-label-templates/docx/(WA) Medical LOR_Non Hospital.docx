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CA823" w14:textId="77777777" w:rsidR="00AB1FCC" w:rsidRPr="00F960B0" w:rsidRDefault="00AB1FCC" w:rsidP="00AB1FCC">
      <w:pPr>
        <w:ind w:right="-558"/>
        <w:jc w:val="center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>{{TODAY_LONG}}</w:t>
      </w:r>
    </w:p>
    <w:p w14:paraId="5B2B2FB0" w14:textId="77777777" w:rsidR="00AB1FCC" w:rsidRPr="00F960B0" w:rsidRDefault="00AB1FCC" w:rsidP="00AB1FCC">
      <w:pPr>
        <w:ind w:right="-558"/>
        <w:rPr>
          <w:rFonts w:ascii="Helvetica" w:hAnsi="Helvetica" w:cs="Helvetica"/>
          <w:sz w:val="21"/>
          <w:szCs w:val="21"/>
        </w:rPr>
      </w:pPr>
    </w:p>
    <w:p w14:paraId="22D15F36" w14:textId="77777777" w:rsidR="00AB1FCC" w:rsidRPr="00F960B0" w:rsidRDefault="00AB1FCC" w:rsidP="00AB1FCC">
      <w:pPr>
        <w:ind w:right="-558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b/>
          <w:sz w:val="21"/>
          <w:szCs w:val="21"/>
          <w:highlight w:val="yellow"/>
          <w:u w:val="single"/>
        </w:rPr>
        <w:t>SENT VIA FACSIMILE &amp; EMAIL</w:t>
      </w:r>
    </w:p>
    <w:p w14:paraId="553E6026" w14:textId="77777777" w:rsidR="00AB1FCC" w:rsidRPr="00F960B0" w:rsidRDefault="00AB1FCC" w:rsidP="00AB1FCC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{{meds.provider.name}}</w:t>
      </w:r>
    </w:p>
    <w:p w14:paraId="54FB8139" w14:textId="77777777" w:rsidR="00AB1FCC" w:rsidRPr="00F960B0" w:rsidRDefault="00AB1FCC" w:rsidP="00AB1FCC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b/>
          <w:sz w:val="21"/>
          <w:szCs w:val="21"/>
        </w:rPr>
        <w:t xml:space="preserve">ATTENTION: BILLING </w:t>
      </w:r>
    </w:p>
    <w:p w14:paraId="4F99455E" w14:textId="77777777" w:rsidR="00AB1FCC" w:rsidRPr="00F960B0" w:rsidRDefault="00AB1FCC" w:rsidP="00AB1FCC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{{</w:t>
      </w:r>
      <w:proofErr w:type="gramStart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meds.provider</w:t>
      </w:r>
      <w:proofErr w:type="gramEnd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.address1line1}}, {{meds.provider.address1line2}}</w:t>
      </w:r>
    </w:p>
    <w:p w14:paraId="460702F0" w14:textId="77777777" w:rsidR="00AB1FCC" w:rsidRPr="00F960B0" w:rsidRDefault="00AB1FCC" w:rsidP="00AB1FCC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{{</w:t>
      </w:r>
      <w:proofErr w:type="gramStart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meds.provider</w:t>
      </w:r>
      <w:proofErr w:type="gramEnd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.address1city}}, {{meds.provider.address1state}} {{meds.provider.address1zip}}</w:t>
      </w:r>
    </w:p>
    <w:p w14:paraId="16087839" w14:textId="77777777" w:rsidR="00AB1FCC" w:rsidRPr="00F960B0" w:rsidRDefault="00AB1FCC" w:rsidP="00AB1FCC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sz w:val="21"/>
          <w:szCs w:val="21"/>
          <w:highlight w:val="yellow"/>
          <w:shd w:val="clear" w:color="auto" w:fill="FFFFFF"/>
        </w:rPr>
        <w:t>F:</w:t>
      </w:r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 xml:space="preserve"> {{</w:t>
      </w:r>
      <w:proofErr w:type="gramStart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meds.provider</w:t>
      </w:r>
      <w:proofErr w:type="gramEnd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.fax1}}</w:t>
      </w:r>
    </w:p>
    <w:p w14:paraId="5DF8DDAD" w14:textId="77777777" w:rsidR="00AB1FCC" w:rsidRDefault="00AB1FCC" w:rsidP="00AB1FCC">
      <w:pPr>
        <w:ind w:right="-558"/>
        <w:rPr>
          <w:rFonts w:ascii="Helvetica" w:hAnsi="Helvetica" w:cs="Helvetica"/>
          <w:b/>
          <w:bCs/>
          <w:sz w:val="21"/>
          <w:szCs w:val="21"/>
        </w:rPr>
      </w:pPr>
    </w:p>
    <w:p w14:paraId="2F5D0DD1" w14:textId="77777777" w:rsidR="00AB1FCC" w:rsidRPr="00F960B0" w:rsidRDefault="00AB1FCC" w:rsidP="00AB1FCC">
      <w:pPr>
        <w:ind w:right="-558"/>
        <w:rPr>
          <w:rFonts w:ascii="Helvetica" w:hAnsi="Helvetica" w:cs="Helvetica"/>
          <w:b/>
          <w:bCs/>
          <w:sz w:val="21"/>
          <w:szCs w:val="21"/>
        </w:rPr>
      </w:pPr>
      <w:r>
        <w:rPr>
          <w:rFonts w:ascii="Helvetica" w:hAnsi="Helvetica" w:cs="Helvetica"/>
          <w:b/>
          <w:bCs/>
          <w:sz w:val="21"/>
          <w:szCs w:val="21"/>
        </w:rPr>
        <w:t>RE:</w:t>
      </w:r>
    </w:p>
    <w:p w14:paraId="1FE7C7D8" w14:textId="77777777" w:rsidR="00AB1FCC" w:rsidRPr="00F960B0" w:rsidRDefault="00AB1FCC" w:rsidP="00AB1FCC">
      <w:pPr>
        <w:ind w:left="1123" w:right="-558" w:firstLine="720"/>
        <w:rPr>
          <w:rFonts w:ascii="Helvetica" w:eastAsia="Calibri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</w:rPr>
        <w:t>Our Client: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>{{name}}</w:t>
      </w:r>
    </w:p>
    <w:p w14:paraId="19EA76CC" w14:textId="77777777" w:rsidR="00AB1FCC" w:rsidRPr="00F960B0" w:rsidRDefault="00AB1FCC" w:rsidP="00AB1FCC">
      <w:pPr>
        <w:ind w:left="1123" w:right="-558" w:firstLine="720"/>
        <w:rPr>
          <w:rFonts w:ascii="Helvetica" w:eastAsia="Calibri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</w:rPr>
        <w:t>SS No.: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  <w:t>{{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ssn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>}}</w:t>
      </w:r>
    </w:p>
    <w:p w14:paraId="52DC34F8" w14:textId="77777777" w:rsidR="00AB1FCC" w:rsidRPr="00F960B0" w:rsidRDefault="00AB1FCC" w:rsidP="00AB1FCC">
      <w:pPr>
        <w:ind w:left="1123" w:right="-558" w:firstLine="720"/>
        <w:rPr>
          <w:rFonts w:ascii="Helvetica" w:eastAsia="Calibri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</w:rPr>
        <w:t>Date of Birth: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proofErr w:type="gramStart"/>
      <w:r w:rsidRPr="00F960B0">
        <w:rPr>
          <w:rFonts w:ascii="Helvetica" w:eastAsia="Calibri" w:hAnsi="Helvetica" w:cs="Helvetica"/>
          <w:sz w:val="21"/>
          <w:szCs w:val="21"/>
        </w:rPr>
        <w:t xml:space="preserve">{{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clientBirthdate</w:t>
      </w:r>
      <w:proofErr w:type="spellEnd"/>
      <w:proofErr w:type="gramEnd"/>
      <w:r w:rsidRPr="00F960B0">
        <w:rPr>
          <w:rFonts w:ascii="Helvetica" w:eastAsia="Calibri" w:hAnsi="Helvetica" w:cs="Helvetica"/>
          <w:sz w:val="21"/>
          <w:szCs w:val="21"/>
        </w:rPr>
        <w:t xml:space="preserve"> |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longDate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 xml:space="preserve"> }}</w:t>
      </w:r>
    </w:p>
    <w:p w14:paraId="64E8E529" w14:textId="77777777" w:rsidR="00AB1FCC" w:rsidRPr="00F960B0" w:rsidRDefault="00AB1FCC" w:rsidP="00AB1FCC">
      <w:pPr>
        <w:ind w:left="1123" w:right="-558" w:firstLine="720"/>
        <w:rPr>
          <w:rFonts w:ascii="Helvetica" w:eastAsia="Calibri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</w:rPr>
        <w:t>Date of Loss: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proofErr w:type="gramStart"/>
      <w:r w:rsidRPr="00F960B0">
        <w:rPr>
          <w:rFonts w:ascii="Helvetica" w:eastAsia="Calibri" w:hAnsi="Helvetica" w:cs="Helvetica"/>
          <w:sz w:val="21"/>
          <w:szCs w:val="21"/>
        </w:rPr>
        <w:t xml:space="preserve">{{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incidentDate</w:t>
      </w:r>
      <w:proofErr w:type="spellEnd"/>
      <w:proofErr w:type="gramEnd"/>
      <w:r w:rsidRPr="00F960B0">
        <w:rPr>
          <w:rFonts w:ascii="Helvetica" w:eastAsia="Calibri" w:hAnsi="Helvetica" w:cs="Helvetica"/>
          <w:sz w:val="21"/>
          <w:szCs w:val="21"/>
        </w:rPr>
        <w:t xml:space="preserve"> |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longDate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 xml:space="preserve"> }}</w:t>
      </w:r>
    </w:p>
    <w:p w14:paraId="55AC3248" w14:textId="77777777" w:rsidR="00AB1FCC" w:rsidRPr="00F960B0" w:rsidRDefault="00AB1FCC" w:rsidP="00AB1FCC">
      <w:pPr>
        <w:ind w:left="1123" w:right="-558" w:firstLine="720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  <w:highlight w:val="yellow"/>
        </w:rPr>
        <w:t>Date Requested: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</w:p>
    <w:p w14:paraId="4A11CC92" w14:textId="77777777" w:rsidR="00AB1FCC" w:rsidRPr="00F960B0" w:rsidRDefault="00AB1FCC" w:rsidP="00AB1FCC">
      <w:pPr>
        <w:ind w:left="2880" w:right="-558" w:firstLine="720"/>
        <w:rPr>
          <w:rFonts w:ascii="Helvetica" w:hAnsi="Helvetica" w:cs="Helvetica"/>
          <w:sz w:val="21"/>
          <w:szCs w:val="21"/>
        </w:rPr>
      </w:pPr>
    </w:p>
    <w:p w14:paraId="27E1E3C4" w14:textId="77777777" w:rsidR="00AB1FCC" w:rsidRPr="00F960B0" w:rsidRDefault="00AB1FCC" w:rsidP="00AB1FCC">
      <w:pPr>
        <w:spacing w:line="240" w:lineRule="exact"/>
        <w:ind w:right="-558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>To Whom It May Concern,</w:t>
      </w:r>
    </w:p>
    <w:p w14:paraId="1FEBB12B" w14:textId="77777777" w:rsidR="00AB1FCC" w:rsidRPr="00F960B0" w:rsidRDefault="00AB1FCC" w:rsidP="00AB1FCC">
      <w:pPr>
        <w:spacing w:line="240" w:lineRule="exact"/>
        <w:ind w:right="-558"/>
        <w:rPr>
          <w:rFonts w:ascii="Helvetica" w:hAnsi="Helvetica" w:cs="Helvetica"/>
          <w:sz w:val="21"/>
          <w:szCs w:val="21"/>
        </w:rPr>
      </w:pPr>
    </w:p>
    <w:p w14:paraId="2FF885BB" w14:textId="77777777" w:rsidR="00AB1FCC" w:rsidRPr="00F960B0" w:rsidRDefault="00AB1FCC" w:rsidP="00AB1FCC">
      <w:pPr>
        <w:autoSpaceDE w:val="0"/>
        <w:autoSpaceDN w:val="0"/>
        <w:adjustRightInd w:val="0"/>
        <w:spacing w:line="240" w:lineRule="exact"/>
        <w:ind w:right="-558" w:firstLine="720"/>
        <w:jc w:val="both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 xml:space="preserve">Please be advised that this office represents the above-named patient for injuries sustained on </w:t>
      </w:r>
      <w:proofErr w:type="gramStart"/>
      <w:r w:rsidRPr="00F960B0">
        <w:rPr>
          <w:rFonts w:ascii="Helvetica" w:eastAsia="Calibri" w:hAnsi="Helvetica" w:cs="Helvetica"/>
          <w:sz w:val="21"/>
          <w:szCs w:val="21"/>
        </w:rPr>
        <w:t xml:space="preserve">{{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incidentDate</w:t>
      </w:r>
      <w:proofErr w:type="spellEnd"/>
      <w:proofErr w:type="gramEnd"/>
      <w:r w:rsidRPr="00F960B0">
        <w:rPr>
          <w:rFonts w:ascii="Helvetica" w:eastAsia="Calibri" w:hAnsi="Helvetica" w:cs="Helvetica"/>
          <w:sz w:val="21"/>
          <w:szCs w:val="21"/>
        </w:rPr>
        <w:t xml:space="preserve"> |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longDate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 xml:space="preserve"> }}.</w:t>
      </w:r>
      <w:r w:rsidRPr="00F960B0">
        <w:rPr>
          <w:rFonts w:ascii="Helvetica" w:hAnsi="Helvetica" w:cs="Helvetica"/>
          <w:sz w:val="21"/>
          <w:szCs w:val="21"/>
        </w:rPr>
        <w:t xml:space="preserve"> Please accept this as our letter of representation to allow communication between our offices. Enclosed for your</w:t>
      </w:r>
      <w:r w:rsidRPr="00F960B0">
        <w:rPr>
          <w:rFonts w:ascii="Helvetica" w:hAnsi="Helvetica" w:cs="Helvetica"/>
          <w:b/>
          <w:bCs/>
          <w:sz w:val="21"/>
          <w:szCs w:val="21"/>
        </w:rPr>
        <w:t xml:space="preserve"> </w:t>
      </w:r>
      <w:r w:rsidRPr="00F960B0">
        <w:rPr>
          <w:rFonts w:ascii="Helvetica" w:hAnsi="Helvetica" w:cs="Helvetica"/>
          <w:sz w:val="21"/>
          <w:szCs w:val="21"/>
        </w:rPr>
        <w:t>files is a medical authorization, signed by our client. Additionally, we are requesting that you provide this office</w:t>
      </w:r>
      <w:r w:rsidRPr="00F960B0">
        <w:rPr>
          <w:rFonts w:ascii="Helvetica" w:hAnsi="Helvetica" w:cs="Helvetica"/>
          <w:b/>
          <w:bCs/>
          <w:sz w:val="21"/>
          <w:szCs w:val="21"/>
        </w:rPr>
        <w:t xml:space="preserve"> </w:t>
      </w:r>
      <w:r w:rsidRPr="00F960B0">
        <w:rPr>
          <w:rFonts w:ascii="Helvetica" w:hAnsi="Helvetica" w:cs="Helvetica"/>
          <w:sz w:val="21"/>
          <w:szCs w:val="21"/>
        </w:rPr>
        <w:t>with the following upon the patient’s discharge from treatment:</w:t>
      </w:r>
    </w:p>
    <w:p w14:paraId="6C2F18DE" w14:textId="77777777" w:rsidR="00AB1FCC" w:rsidRPr="00F960B0" w:rsidRDefault="00AB1FCC" w:rsidP="00AB1FCC">
      <w:pPr>
        <w:autoSpaceDE w:val="0"/>
        <w:autoSpaceDN w:val="0"/>
        <w:adjustRightInd w:val="0"/>
        <w:spacing w:line="240" w:lineRule="exact"/>
        <w:ind w:right="-558" w:firstLine="720"/>
        <w:jc w:val="both"/>
        <w:rPr>
          <w:rFonts w:ascii="Helvetica" w:hAnsi="Helvetica" w:cs="Helvetica"/>
          <w:sz w:val="21"/>
          <w:szCs w:val="21"/>
        </w:rPr>
      </w:pPr>
    </w:p>
    <w:p w14:paraId="65D9F6DB" w14:textId="77777777" w:rsidR="00AB1FCC" w:rsidRPr="00F960B0" w:rsidRDefault="00AB1FCC" w:rsidP="00AB1FCC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>Copies of all MEDICAL RECORDS for services rendered for the dates requested that are related to</w:t>
      </w:r>
    </w:p>
    <w:p w14:paraId="75E01349" w14:textId="77777777" w:rsidR="00AB1FCC" w:rsidRPr="00F960B0" w:rsidRDefault="00AB1FCC" w:rsidP="00AB1FCC">
      <w:pPr>
        <w:pStyle w:val="ListParagraph"/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  <w:u w:val="single"/>
        </w:rPr>
      </w:pPr>
      <w:r w:rsidRPr="00F960B0">
        <w:rPr>
          <w:rFonts w:ascii="Helvetica" w:hAnsi="Helvetica" w:cs="Helvetica"/>
          <w:sz w:val="21"/>
          <w:szCs w:val="21"/>
        </w:rPr>
        <w:t xml:space="preserve">the above referenced incident </w:t>
      </w:r>
      <w:r w:rsidRPr="00F960B0">
        <w:rPr>
          <w:rFonts w:ascii="Helvetica" w:hAnsi="Helvetica" w:cs="Helvetica"/>
          <w:b/>
          <w:bCs/>
          <w:sz w:val="21"/>
          <w:szCs w:val="21"/>
          <w:u w:val="single"/>
        </w:rPr>
        <w:t>at your facility only</w:t>
      </w:r>
      <w:r w:rsidRPr="00F960B0">
        <w:rPr>
          <w:rFonts w:ascii="Helvetica" w:hAnsi="Helvetica" w:cs="Helvetica"/>
          <w:sz w:val="21"/>
          <w:szCs w:val="21"/>
          <w:u w:val="single"/>
        </w:rPr>
        <w:t>.</w:t>
      </w:r>
    </w:p>
    <w:p w14:paraId="3050CEA8" w14:textId="77777777" w:rsidR="00AB1FCC" w:rsidRPr="00F960B0" w:rsidRDefault="00AB1FCC" w:rsidP="00AB1FCC">
      <w:pPr>
        <w:pStyle w:val="ListParagraph"/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</w:p>
    <w:p w14:paraId="2714D5AE" w14:textId="77777777" w:rsidR="00AB1FCC" w:rsidRPr="00F960B0" w:rsidRDefault="00AB1FCC" w:rsidP="00AB1FCC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 xml:space="preserve">An ITEMIZED STATEMENT for services rendered for the dates requested that are related to the above referenced incident </w:t>
      </w:r>
      <w:r w:rsidRPr="00F960B0">
        <w:rPr>
          <w:rFonts w:ascii="Helvetica" w:hAnsi="Helvetica" w:cs="Helvetica"/>
          <w:b/>
          <w:bCs/>
          <w:sz w:val="21"/>
          <w:szCs w:val="21"/>
          <w:u w:val="single"/>
        </w:rPr>
        <w:t>at your facility only</w:t>
      </w:r>
      <w:r w:rsidRPr="00F960B0">
        <w:rPr>
          <w:rFonts w:ascii="Helvetica" w:hAnsi="Helvetica" w:cs="Helvetica"/>
          <w:sz w:val="21"/>
          <w:szCs w:val="21"/>
          <w:u w:val="single"/>
        </w:rPr>
        <w:t>.</w:t>
      </w:r>
    </w:p>
    <w:p w14:paraId="65563519" w14:textId="77777777" w:rsidR="00AB1FCC" w:rsidRPr="00F960B0" w:rsidRDefault="00AB1FCC" w:rsidP="00AB1FCC">
      <w:pPr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</w:p>
    <w:p w14:paraId="373FE576" w14:textId="77777777" w:rsidR="00AB1FCC" w:rsidRPr="00F960B0" w:rsidRDefault="00AB1FCC" w:rsidP="00AB1FCC">
      <w:pPr>
        <w:spacing w:line="240" w:lineRule="exact"/>
        <w:ind w:right="-558"/>
        <w:rPr>
          <w:rFonts w:ascii="Helvetica" w:hAnsi="Helvetica"/>
          <w:sz w:val="21"/>
          <w:szCs w:val="21"/>
        </w:rPr>
      </w:pPr>
    </w:p>
    <w:p w14:paraId="2952B07E" w14:textId="338007C5" w:rsidR="00AB1FCC" w:rsidRPr="00F960B0" w:rsidRDefault="00AB1FCC" w:rsidP="00AB1FCC">
      <w:pPr>
        <w:autoSpaceDE w:val="0"/>
        <w:autoSpaceDN w:val="0"/>
        <w:adjustRightInd w:val="0"/>
        <w:spacing w:line="240" w:lineRule="exact"/>
        <w:ind w:right="-558" w:firstLine="360"/>
        <w:jc w:val="both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 xml:space="preserve">If you will please forward us a bill for the copying costs, we will gladly reimburse you at the maximum statutory rate of sixty cents per copy. </w:t>
      </w:r>
      <w:r w:rsidRPr="00F960B0">
        <w:rPr>
          <w:rFonts w:ascii="Helvetica" w:hAnsi="Helvetica" w:cs="Helvetica"/>
          <w:b/>
          <w:bCs/>
          <w:sz w:val="21"/>
          <w:szCs w:val="21"/>
        </w:rPr>
        <w:t xml:space="preserve">However, should the copy fee exceed $6.50, please call us to seek prior approval before complying with our request. </w:t>
      </w:r>
      <w:r w:rsidRPr="00F960B0">
        <w:rPr>
          <w:rFonts w:ascii="Helvetica" w:hAnsi="Helvetica" w:cs="Helvetica"/>
          <w:sz w:val="21"/>
          <w:szCs w:val="21"/>
        </w:rPr>
        <w:t>If you should have any questions or concerns regarding the</w:t>
      </w:r>
      <w:r w:rsidRPr="00F960B0">
        <w:rPr>
          <w:rFonts w:ascii="Helvetica" w:hAnsi="Helvetica" w:cs="Helvetica"/>
          <w:b/>
          <w:bCs/>
          <w:sz w:val="21"/>
          <w:szCs w:val="21"/>
        </w:rPr>
        <w:t xml:space="preserve"> </w:t>
      </w:r>
      <w:r w:rsidRPr="00F960B0">
        <w:rPr>
          <w:rFonts w:ascii="Helvetica" w:hAnsi="Helvetica" w:cs="Helvetica"/>
          <w:sz w:val="21"/>
          <w:szCs w:val="21"/>
        </w:rPr>
        <w:t>foregoing, please contact me at (</w:t>
      </w:r>
      <w:r w:rsidR="0067162C">
        <w:rPr>
          <w:rFonts w:ascii="Helvetica" w:hAnsi="Helvetica" w:cs="Helvetica"/>
          <w:sz w:val="21"/>
          <w:szCs w:val="21"/>
        </w:rPr>
        <w:t>215</w:t>
      </w:r>
      <w:r w:rsidRPr="00F960B0">
        <w:rPr>
          <w:rFonts w:ascii="Helvetica" w:hAnsi="Helvetica" w:cs="Helvetica"/>
          <w:sz w:val="21"/>
          <w:szCs w:val="21"/>
        </w:rPr>
        <w:t xml:space="preserve">) </w:t>
      </w:r>
      <w:r w:rsidR="0067162C">
        <w:rPr>
          <w:rFonts w:ascii="Helvetica" w:hAnsi="Helvetica" w:cs="Helvetica"/>
          <w:sz w:val="21"/>
          <w:szCs w:val="21"/>
        </w:rPr>
        <w:t>215</w:t>
      </w:r>
      <w:r w:rsidRPr="00F960B0">
        <w:rPr>
          <w:rFonts w:ascii="Helvetica" w:hAnsi="Helvetica" w:cs="Helvetica"/>
          <w:sz w:val="21"/>
          <w:szCs w:val="21"/>
        </w:rPr>
        <w:t>-</w:t>
      </w:r>
      <w:r w:rsidR="0067162C">
        <w:rPr>
          <w:rFonts w:ascii="Helvetica" w:hAnsi="Helvetica" w:cs="Helvetica"/>
          <w:sz w:val="21"/>
          <w:szCs w:val="21"/>
        </w:rPr>
        <w:t>1271</w:t>
      </w:r>
      <w:r w:rsidRPr="00F960B0">
        <w:rPr>
          <w:rFonts w:ascii="Helvetica" w:hAnsi="Helvetica" w:cs="Helvetica"/>
          <w:sz w:val="21"/>
          <w:szCs w:val="21"/>
        </w:rPr>
        <w:t>. Thank you for your time and assistance.</w:t>
      </w:r>
    </w:p>
    <w:p w14:paraId="10EBF36A" w14:textId="77777777" w:rsidR="00F960B0" w:rsidRPr="00F960B0" w:rsidRDefault="00F960B0" w:rsidP="00F960B0">
      <w:pPr>
        <w:ind w:right="-558"/>
        <w:rPr>
          <w:rFonts w:ascii="Helvetica" w:hAnsi="Helvetica"/>
          <w:sz w:val="21"/>
          <w:szCs w:val="21"/>
        </w:rPr>
      </w:pPr>
    </w:p>
    <w:p w14:paraId="1EB701EF" w14:textId="77777777" w:rsidR="00523955" w:rsidRDefault="00523955" w:rsidP="00523955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33D6E0DC" wp14:editId="557D1CC8">
            <wp:simplePos x="0" y="0"/>
            <wp:positionH relativeFrom="column">
              <wp:posOffset>3371987</wp:posOffset>
            </wp:positionH>
            <wp:positionV relativeFrom="paragraph">
              <wp:posOffset>203813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6373">
        <w:rPr>
          <w:rFonts w:ascii="Helvetica" w:hAnsi="Helvetica"/>
          <w:sz w:val="22"/>
          <w:szCs w:val="22"/>
        </w:rPr>
        <w:t>Very Truly Yours,</w:t>
      </w:r>
    </w:p>
    <w:p w14:paraId="6DD1E33F" w14:textId="77777777" w:rsidR="00523955" w:rsidRPr="008F502B" w:rsidRDefault="00523955" w:rsidP="00523955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2807D549" w14:textId="77777777" w:rsidR="00523955" w:rsidRDefault="00523955" w:rsidP="00523955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4F8E0C7D" w14:textId="77777777" w:rsidR="00523955" w:rsidRDefault="00523955" w:rsidP="00523955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1781EF61" w14:textId="77777777" w:rsidR="00523955" w:rsidRPr="008F502B" w:rsidRDefault="00523955" w:rsidP="00523955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 xml:space="preserve">{{ATTORNEY_NAME}}, ESQ. </w:t>
        <w:br/>
        <w:t>{{FIRM_NAME}}</w:t>
      </w:r>
      <w:r w:rsidRPr="00425787">
        <w:rPr>
          <w:rFonts w:ascii="Helvetica" w:hAnsi="Helvetica" w:cs="Helvetica"/>
          <w:b/>
          <w:color w:val="B3885D"/>
          <w:spacing w:val="10"/>
        </w:rPr>
      </w:r>
      <w:r>
        <w:rPr>
          <w:rFonts w:ascii="Helvetica" w:hAnsi="Helvetica" w:cs="Helvetica"/>
          <w:b/>
          <w:color w:val="B3885D"/>
          <w:spacing w:val="10"/>
        </w:rPr>
      </w:r>
      <w:r w:rsidRPr="00425787">
        <w:rPr>
          <w:rFonts w:ascii="Helvetica" w:hAnsi="Helvetica"/>
          <w:b/>
          <w:color w:val="343843"/>
        </w:rPr>
      </w:r>
    </w:p>
    <w:p w14:paraId="6EC91927" w14:textId="77777777" w:rsidR="00523955" w:rsidRPr="00CB13A2" w:rsidRDefault="00523955" w:rsidP="00523955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p w14:paraId="1B594B20" w14:textId="77777777" w:rsidR="00887AC8" w:rsidRPr="00F960B0" w:rsidRDefault="00887AC8" w:rsidP="00F960B0">
      <w:pPr>
        <w:ind w:right="-558"/>
        <w:rPr>
          <w:rFonts w:ascii="Helvetica" w:hAnsi="Helvetica"/>
        </w:rPr>
      </w:pPr>
    </w:p>
    <w:sectPr w:rsidR="00887AC8" w:rsidRPr="00F960B0" w:rsidSect="00887AC8">
      <w:headerReference w:type="default" r:id="rId8"/>
      <w:footerReference w:type="default" r:id="rId9"/>
      <w:endnotePr>
        <w:numFmt w:val="decimal"/>
      </w:endnotePr>
      <w:type w:val="continuous"/>
      <w:pgSz w:w="12240" w:h="15840" w:code="1"/>
      <w:pgMar w:top="2410" w:right="1584" w:bottom="1440" w:left="1044" w:header="0" w:footer="567" w:gutter="0"/>
      <w:paperSrc w:first="3" w:other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E7842" w14:textId="77777777" w:rsidR="002E7C0C" w:rsidRDefault="002E7C0C" w:rsidP="00261308">
      <w:r>
        <w:separator/>
      </w:r>
    </w:p>
  </w:endnote>
  <w:endnote w:type="continuationSeparator" w:id="0">
    <w:p w14:paraId="40E49CE9" w14:textId="77777777" w:rsidR="002E7C0C" w:rsidRDefault="002E7C0C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685A745A" w:rsidR="00261308" w:rsidRDefault="001C39F3" w:rsidP="000946C1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486BAE7D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224D26D8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683CE0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3AE65" w14:textId="77777777" w:rsidR="002E7C0C" w:rsidRDefault="002E7C0C" w:rsidP="00261308">
      <w:r>
        <w:separator/>
      </w:r>
    </w:p>
  </w:footnote>
  <w:footnote w:type="continuationSeparator" w:id="0">
    <w:p w14:paraId="450D5D14" w14:textId="77777777" w:rsidR="002E7C0C" w:rsidRDefault="002E7C0C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73570" w14:textId="3059F1C4" w:rsidR="000946C1" w:rsidRDefault="000946C1"/>
  <w:p w14:paraId="059CAB39" w14:textId="77777777" w:rsidR="000946C1" w:rsidRDefault="000946C1"/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55" name="Picture 55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102"/>
    <w:multiLevelType w:val="hybridMultilevel"/>
    <w:tmpl w:val="967ED95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0EC05A7"/>
    <w:multiLevelType w:val="hybridMultilevel"/>
    <w:tmpl w:val="6D224182"/>
    <w:lvl w:ilvl="0" w:tplc="30F22E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A5D92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6285FB2"/>
    <w:multiLevelType w:val="hybridMultilevel"/>
    <w:tmpl w:val="8610B6D4"/>
    <w:lvl w:ilvl="0" w:tplc="EDD83E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3D7319"/>
    <w:multiLevelType w:val="hybridMultilevel"/>
    <w:tmpl w:val="BE4E3874"/>
    <w:lvl w:ilvl="0" w:tplc="003666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152B4C"/>
    <w:multiLevelType w:val="hybridMultilevel"/>
    <w:tmpl w:val="68867070"/>
    <w:lvl w:ilvl="0" w:tplc="EA50B3E8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11C0220E"/>
    <w:multiLevelType w:val="hybridMultilevel"/>
    <w:tmpl w:val="13C83D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232448"/>
    <w:multiLevelType w:val="hybridMultilevel"/>
    <w:tmpl w:val="4FF00968"/>
    <w:lvl w:ilvl="0" w:tplc="4E16271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737920"/>
    <w:multiLevelType w:val="hybridMultilevel"/>
    <w:tmpl w:val="6FFEE406"/>
    <w:lvl w:ilvl="0" w:tplc="3CEED7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413454"/>
    <w:multiLevelType w:val="hybridMultilevel"/>
    <w:tmpl w:val="063217A4"/>
    <w:lvl w:ilvl="0" w:tplc="126C21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5B3AD4"/>
    <w:multiLevelType w:val="hybridMultilevel"/>
    <w:tmpl w:val="C6AC67BC"/>
    <w:lvl w:ilvl="0" w:tplc="F5A66CD2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1" w15:restartNumberingAfterBreak="0">
    <w:nsid w:val="20F217D3"/>
    <w:multiLevelType w:val="hybridMultilevel"/>
    <w:tmpl w:val="557494E4"/>
    <w:lvl w:ilvl="0" w:tplc="81180F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E42EC6"/>
    <w:multiLevelType w:val="hybridMultilevel"/>
    <w:tmpl w:val="20547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C6691"/>
    <w:multiLevelType w:val="hybridMultilevel"/>
    <w:tmpl w:val="421C97B8"/>
    <w:lvl w:ilvl="0" w:tplc="81D2D96A">
      <w:start w:val="1"/>
      <w:numFmt w:val="decimal"/>
      <w:lvlText w:val="%1."/>
      <w:lvlJc w:val="left"/>
      <w:pPr>
        <w:ind w:left="636" w:hanging="360"/>
      </w:pPr>
      <w:rPr>
        <w:rFonts w:ascii="Helvetica Neue" w:hAnsi="Helvetica Neue" w:hint="default"/>
        <w:color w:val="343843"/>
      </w:rPr>
    </w:lvl>
    <w:lvl w:ilvl="1" w:tplc="34090019" w:tentative="1">
      <w:start w:val="1"/>
      <w:numFmt w:val="lowerLetter"/>
      <w:lvlText w:val="%2."/>
      <w:lvlJc w:val="left"/>
      <w:pPr>
        <w:ind w:left="1356" w:hanging="360"/>
      </w:pPr>
    </w:lvl>
    <w:lvl w:ilvl="2" w:tplc="3409001B" w:tentative="1">
      <w:start w:val="1"/>
      <w:numFmt w:val="lowerRoman"/>
      <w:lvlText w:val="%3."/>
      <w:lvlJc w:val="right"/>
      <w:pPr>
        <w:ind w:left="2076" w:hanging="180"/>
      </w:pPr>
    </w:lvl>
    <w:lvl w:ilvl="3" w:tplc="3409000F" w:tentative="1">
      <w:start w:val="1"/>
      <w:numFmt w:val="decimal"/>
      <w:lvlText w:val="%4."/>
      <w:lvlJc w:val="left"/>
      <w:pPr>
        <w:ind w:left="2796" w:hanging="360"/>
      </w:pPr>
    </w:lvl>
    <w:lvl w:ilvl="4" w:tplc="34090019" w:tentative="1">
      <w:start w:val="1"/>
      <w:numFmt w:val="lowerLetter"/>
      <w:lvlText w:val="%5."/>
      <w:lvlJc w:val="left"/>
      <w:pPr>
        <w:ind w:left="3516" w:hanging="360"/>
      </w:pPr>
    </w:lvl>
    <w:lvl w:ilvl="5" w:tplc="3409001B" w:tentative="1">
      <w:start w:val="1"/>
      <w:numFmt w:val="lowerRoman"/>
      <w:lvlText w:val="%6."/>
      <w:lvlJc w:val="right"/>
      <w:pPr>
        <w:ind w:left="4236" w:hanging="180"/>
      </w:pPr>
    </w:lvl>
    <w:lvl w:ilvl="6" w:tplc="3409000F" w:tentative="1">
      <w:start w:val="1"/>
      <w:numFmt w:val="decimal"/>
      <w:lvlText w:val="%7."/>
      <w:lvlJc w:val="left"/>
      <w:pPr>
        <w:ind w:left="4956" w:hanging="360"/>
      </w:pPr>
    </w:lvl>
    <w:lvl w:ilvl="7" w:tplc="34090019" w:tentative="1">
      <w:start w:val="1"/>
      <w:numFmt w:val="lowerLetter"/>
      <w:lvlText w:val="%8."/>
      <w:lvlJc w:val="left"/>
      <w:pPr>
        <w:ind w:left="5676" w:hanging="360"/>
      </w:pPr>
    </w:lvl>
    <w:lvl w:ilvl="8" w:tplc="3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14" w15:restartNumberingAfterBreak="0">
    <w:nsid w:val="248705ED"/>
    <w:multiLevelType w:val="hybridMultilevel"/>
    <w:tmpl w:val="2188D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E97BA0"/>
    <w:multiLevelType w:val="hybridMultilevel"/>
    <w:tmpl w:val="3812674A"/>
    <w:lvl w:ilvl="0" w:tplc="04824D08">
      <w:start w:val="1"/>
      <w:numFmt w:val="decimal"/>
      <w:lvlText w:val="%1."/>
      <w:lvlJc w:val="left"/>
      <w:pPr>
        <w:ind w:left="720" w:hanging="360"/>
      </w:pPr>
      <w:rPr>
        <w:rFonts w:ascii="Helvetica" w:hAnsi="Helvetica" w:cs="Helvetica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60397B"/>
    <w:multiLevelType w:val="hybridMultilevel"/>
    <w:tmpl w:val="A6B8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795470"/>
    <w:multiLevelType w:val="hybridMultilevel"/>
    <w:tmpl w:val="1540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B7C9A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31F95A1F"/>
    <w:multiLevelType w:val="hybridMultilevel"/>
    <w:tmpl w:val="1E445B52"/>
    <w:lvl w:ilvl="0" w:tplc="162CDF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2D25086"/>
    <w:multiLevelType w:val="hybridMultilevel"/>
    <w:tmpl w:val="79CAC2F2"/>
    <w:lvl w:ilvl="0" w:tplc="593001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6B75757"/>
    <w:multiLevelType w:val="hybridMultilevel"/>
    <w:tmpl w:val="CDFCC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BAD652D"/>
    <w:multiLevelType w:val="hybridMultilevel"/>
    <w:tmpl w:val="9E6E51A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E7E73AB"/>
    <w:multiLevelType w:val="hybridMultilevel"/>
    <w:tmpl w:val="D18EE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332FCB"/>
    <w:multiLevelType w:val="hybridMultilevel"/>
    <w:tmpl w:val="0EC4D2E4"/>
    <w:lvl w:ilvl="0" w:tplc="94AAA096">
      <w:numFmt w:val="bullet"/>
      <w:lvlText w:val="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F81A8D"/>
    <w:multiLevelType w:val="hybridMultilevel"/>
    <w:tmpl w:val="511E4CCC"/>
    <w:lvl w:ilvl="0" w:tplc="854C4D7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DF83103"/>
    <w:multiLevelType w:val="hybridMultilevel"/>
    <w:tmpl w:val="A0AEDE1A"/>
    <w:lvl w:ilvl="0" w:tplc="CF36E758">
      <w:start w:val="1"/>
      <w:numFmt w:val="lowerLetter"/>
      <w:lvlText w:val="(%1)"/>
      <w:lvlJc w:val="left"/>
      <w:pPr>
        <w:ind w:left="114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EFE0549"/>
    <w:multiLevelType w:val="hybridMultilevel"/>
    <w:tmpl w:val="FAB45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6235E7"/>
    <w:multiLevelType w:val="hybridMultilevel"/>
    <w:tmpl w:val="562648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E52660"/>
    <w:multiLevelType w:val="hybridMultilevel"/>
    <w:tmpl w:val="ED6E5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50811"/>
    <w:multiLevelType w:val="hybridMultilevel"/>
    <w:tmpl w:val="11AC6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093CCC"/>
    <w:multiLevelType w:val="hybridMultilevel"/>
    <w:tmpl w:val="6ED8DE3A"/>
    <w:lvl w:ilvl="0" w:tplc="223A5E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59952DD"/>
    <w:multiLevelType w:val="hybridMultilevel"/>
    <w:tmpl w:val="D92AE30A"/>
    <w:lvl w:ilvl="0" w:tplc="E68ACE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A845C55"/>
    <w:multiLevelType w:val="hybridMultilevel"/>
    <w:tmpl w:val="C33EDE40"/>
    <w:lvl w:ilvl="0" w:tplc="B7DCE35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B401B81"/>
    <w:multiLevelType w:val="hybridMultilevel"/>
    <w:tmpl w:val="F8B24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ED763A"/>
    <w:multiLevelType w:val="hybridMultilevel"/>
    <w:tmpl w:val="181E9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8"/>
  </w:num>
  <w:num w:numId="3">
    <w:abstractNumId w:val="27"/>
  </w:num>
  <w:num w:numId="4">
    <w:abstractNumId w:val="28"/>
  </w:num>
  <w:num w:numId="5">
    <w:abstractNumId w:val="34"/>
  </w:num>
  <w:num w:numId="6">
    <w:abstractNumId w:val="15"/>
  </w:num>
  <w:num w:numId="7">
    <w:abstractNumId w:val="35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6"/>
  </w:num>
  <w:num w:numId="11">
    <w:abstractNumId w:val="0"/>
  </w:num>
  <w:num w:numId="12">
    <w:abstractNumId w:val="21"/>
  </w:num>
  <w:num w:numId="13">
    <w:abstractNumId w:val="26"/>
  </w:num>
  <w:num w:numId="14">
    <w:abstractNumId w:val="23"/>
  </w:num>
  <w:num w:numId="15">
    <w:abstractNumId w:val="14"/>
  </w:num>
  <w:num w:numId="16">
    <w:abstractNumId w:val="19"/>
  </w:num>
  <w:num w:numId="17">
    <w:abstractNumId w:val="12"/>
  </w:num>
  <w:num w:numId="18">
    <w:abstractNumId w:val="13"/>
  </w:num>
  <w:num w:numId="19">
    <w:abstractNumId w:val="37"/>
  </w:num>
  <w:num w:numId="20">
    <w:abstractNumId w:val="10"/>
  </w:num>
  <w:num w:numId="21">
    <w:abstractNumId w:val="40"/>
  </w:num>
  <w:num w:numId="22">
    <w:abstractNumId w:val="11"/>
  </w:num>
  <w:num w:numId="23">
    <w:abstractNumId w:val="20"/>
  </w:num>
  <w:num w:numId="24">
    <w:abstractNumId w:val="42"/>
  </w:num>
  <w:num w:numId="25">
    <w:abstractNumId w:val="17"/>
  </w:num>
  <w:num w:numId="26">
    <w:abstractNumId w:val="2"/>
  </w:num>
  <w:num w:numId="27">
    <w:abstractNumId w:val="32"/>
  </w:num>
  <w:num w:numId="28">
    <w:abstractNumId w:val="3"/>
  </w:num>
  <w:num w:numId="29">
    <w:abstractNumId w:val="22"/>
  </w:num>
  <w:num w:numId="30">
    <w:abstractNumId w:val="38"/>
  </w:num>
  <w:num w:numId="31">
    <w:abstractNumId w:val="39"/>
  </w:num>
  <w:num w:numId="32">
    <w:abstractNumId w:val="4"/>
  </w:num>
  <w:num w:numId="33">
    <w:abstractNumId w:val="9"/>
  </w:num>
  <w:num w:numId="34">
    <w:abstractNumId w:val="33"/>
  </w:num>
  <w:num w:numId="35">
    <w:abstractNumId w:val="41"/>
  </w:num>
  <w:num w:numId="36">
    <w:abstractNumId w:val="36"/>
  </w:num>
  <w:num w:numId="37">
    <w:abstractNumId w:val="1"/>
  </w:num>
  <w:num w:numId="38">
    <w:abstractNumId w:val="31"/>
  </w:num>
  <w:num w:numId="39">
    <w:abstractNumId w:val="25"/>
  </w:num>
  <w:num w:numId="40">
    <w:abstractNumId w:val="8"/>
  </w:num>
  <w:num w:numId="41">
    <w:abstractNumId w:val="29"/>
  </w:num>
  <w:num w:numId="4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</w:num>
  <w:num w:numId="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164F3"/>
    <w:rsid w:val="00030278"/>
    <w:rsid w:val="000946C1"/>
    <w:rsid w:val="000A24CB"/>
    <w:rsid w:val="000A4F9B"/>
    <w:rsid w:val="000B191F"/>
    <w:rsid w:val="000B202D"/>
    <w:rsid w:val="000D1B54"/>
    <w:rsid w:val="001132BD"/>
    <w:rsid w:val="00115227"/>
    <w:rsid w:val="00117D3D"/>
    <w:rsid w:val="001347B3"/>
    <w:rsid w:val="001638C0"/>
    <w:rsid w:val="00174AC4"/>
    <w:rsid w:val="001950C4"/>
    <w:rsid w:val="001B2CD3"/>
    <w:rsid w:val="001B664E"/>
    <w:rsid w:val="001C39F3"/>
    <w:rsid w:val="001E133B"/>
    <w:rsid w:val="00246721"/>
    <w:rsid w:val="00261308"/>
    <w:rsid w:val="00271D48"/>
    <w:rsid w:val="00275927"/>
    <w:rsid w:val="00276AE7"/>
    <w:rsid w:val="002812F0"/>
    <w:rsid w:val="002A1CA8"/>
    <w:rsid w:val="002B110B"/>
    <w:rsid w:val="002B49EF"/>
    <w:rsid w:val="002D3D89"/>
    <w:rsid w:val="002D4D41"/>
    <w:rsid w:val="002D7899"/>
    <w:rsid w:val="002E7C0C"/>
    <w:rsid w:val="00312777"/>
    <w:rsid w:val="003227E5"/>
    <w:rsid w:val="00333222"/>
    <w:rsid w:val="00333462"/>
    <w:rsid w:val="00354B41"/>
    <w:rsid w:val="00355A10"/>
    <w:rsid w:val="00360AA9"/>
    <w:rsid w:val="00365EC4"/>
    <w:rsid w:val="00370D50"/>
    <w:rsid w:val="00392217"/>
    <w:rsid w:val="00392695"/>
    <w:rsid w:val="003A5409"/>
    <w:rsid w:val="003C7ABD"/>
    <w:rsid w:val="003E0386"/>
    <w:rsid w:val="003E1557"/>
    <w:rsid w:val="004041AE"/>
    <w:rsid w:val="00425787"/>
    <w:rsid w:val="004916B1"/>
    <w:rsid w:val="004F43FC"/>
    <w:rsid w:val="004F494A"/>
    <w:rsid w:val="00523955"/>
    <w:rsid w:val="00546FBB"/>
    <w:rsid w:val="00547EF7"/>
    <w:rsid w:val="005608B8"/>
    <w:rsid w:val="00562068"/>
    <w:rsid w:val="00573934"/>
    <w:rsid w:val="005967D4"/>
    <w:rsid w:val="005A4B64"/>
    <w:rsid w:val="005B037C"/>
    <w:rsid w:val="005D0D06"/>
    <w:rsid w:val="005E0EBF"/>
    <w:rsid w:val="00606291"/>
    <w:rsid w:val="006331D7"/>
    <w:rsid w:val="00651E17"/>
    <w:rsid w:val="00667772"/>
    <w:rsid w:val="0067162C"/>
    <w:rsid w:val="006A76D3"/>
    <w:rsid w:val="006E08B5"/>
    <w:rsid w:val="00707EE2"/>
    <w:rsid w:val="00751901"/>
    <w:rsid w:val="00763FA8"/>
    <w:rsid w:val="007651CF"/>
    <w:rsid w:val="00775F19"/>
    <w:rsid w:val="007A0B8B"/>
    <w:rsid w:val="007A54D8"/>
    <w:rsid w:val="007A59E0"/>
    <w:rsid w:val="007C5D9E"/>
    <w:rsid w:val="007D5D17"/>
    <w:rsid w:val="008015EC"/>
    <w:rsid w:val="00805212"/>
    <w:rsid w:val="0081564A"/>
    <w:rsid w:val="00816366"/>
    <w:rsid w:val="00884090"/>
    <w:rsid w:val="00887AC8"/>
    <w:rsid w:val="0089455E"/>
    <w:rsid w:val="008953D4"/>
    <w:rsid w:val="008A0D34"/>
    <w:rsid w:val="008B2761"/>
    <w:rsid w:val="008D4CFA"/>
    <w:rsid w:val="008D5C75"/>
    <w:rsid w:val="008D71D4"/>
    <w:rsid w:val="008D73BB"/>
    <w:rsid w:val="009051FE"/>
    <w:rsid w:val="009231E3"/>
    <w:rsid w:val="00936BDE"/>
    <w:rsid w:val="00955B1B"/>
    <w:rsid w:val="00977E16"/>
    <w:rsid w:val="00982FF3"/>
    <w:rsid w:val="00991D80"/>
    <w:rsid w:val="009D0274"/>
    <w:rsid w:val="009D55AA"/>
    <w:rsid w:val="00A07118"/>
    <w:rsid w:val="00A07287"/>
    <w:rsid w:val="00A52177"/>
    <w:rsid w:val="00A54A42"/>
    <w:rsid w:val="00A65BE2"/>
    <w:rsid w:val="00A76373"/>
    <w:rsid w:val="00AA2D67"/>
    <w:rsid w:val="00AB1FCC"/>
    <w:rsid w:val="00AC3663"/>
    <w:rsid w:val="00AC4377"/>
    <w:rsid w:val="00AD138C"/>
    <w:rsid w:val="00B12A85"/>
    <w:rsid w:val="00B137A2"/>
    <w:rsid w:val="00B314E6"/>
    <w:rsid w:val="00B336FB"/>
    <w:rsid w:val="00B635E9"/>
    <w:rsid w:val="00B92D3C"/>
    <w:rsid w:val="00BA0F8E"/>
    <w:rsid w:val="00BA3BE3"/>
    <w:rsid w:val="00BB48AD"/>
    <w:rsid w:val="00BD6B64"/>
    <w:rsid w:val="00C26482"/>
    <w:rsid w:val="00C33AEB"/>
    <w:rsid w:val="00C531C6"/>
    <w:rsid w:val="00C677BB"/>
    <w:rsid w:val="00C76B5F"/>
    <w:rsid w:val="00CA06BA"/>
    <w:rsid w:val="00CB13A2"/>
    <w:rsid w:val="00CD0EBC"/>
    <w:rsid w:val="00CE64A3"/>
    <w:rsid w:val="00CF78CA"/>
    <w:rsid w:val="00D12318"/>
    <w:rsid w:val="00D14982"/>
    <w:rsid w:val="00D1542E"/>
    <w:rsid w:val="00D518EA"/>
    <w:rsid w:val="00D75F07"/>
    <w:rsid w:val="00D83C82"/>
    <w:rsid w:val="00DA312F"/>
    <w:rsid w:val="00DB4E9A"/>
    <w:rsid w:val="00DD5416"/>
    <w:rsid w:val="00DE7EF3"/>
    <w:rsid w:val="00E26336"/>
    <w:rsid w:val="00E419D8"/>
    <w:rsid w:val="00E92161"/>
    <w:rsid w:val="00E973B2"/>
    <w:rsid w:val="00ED445B"/>
    <w:rsid w:val="00EF07F0"/>
    <w:rsid w:val="00F05478"/>
    <w:rsid w:val="00F0702A"/>
    <w:rsid w:val="00F0714C"/>
    <w:rsid w:val="00F1747F"/>
    <w:rsid w:val="00F8628C"/>
    <w:rsid w:val="00F960B0"/>
    <w:rsid w:val="00FA321A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3FA8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uiPriority w:val="99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qFormat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paragraph" w:styleId="Title">
    <w:name w:val="Title"/>
    <w:basedOn w:val="Normal"/>
    <w:link w:val="TitleChar"/>
    <w:qFormat/>
    <w:rsid w:val="003A5409"/>
    <w:pPr>
      <w:jc w:val="center"/>
    </w:pPr>
    <w:rPr>
      <w:rFonts w:ascii="Helvetica" w:hAnsi="Helvetica"/>
      <w:b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A5409"/>
    <w:rPr>
      <w:rFonts w:ascii="Helvetica" w:eastAsia="Times New Roman" w:hAnsi="Helvetica" w:cs="Times New Roman"/>
      <w:b/>
      <w:szCs w:val="20"/>
      <w:lang w:val="x-none" w:eastAsia="x-none"/>
    </w:rPr>
  </w:style>
  <w:style w:type="character" w:customStyle="1" w:styleId="Letterhead">
    <w:name w:val="Letterhead"/>
    <w:rsid w:val="005B037C"/>
  </w:style>
  <w:style w:type="character" w:customStyle="1" w:styleId="documentbody5">
    <w:name w:val="documentbody5"/>
    <w:basedOn w:val="DefaultParagraphFont"/>
    <w:rsid w:val="000B191F"/>
    <w:rPr>
      <w:rFonts w:ascii="Verdana" w:hAnsi="Verdana" w:hint="default"/>
      <w:sz w:val="19"/>
      <w:szCs w:val="19"/>
    </w:rPr>
  </w:style>
  <w:style w:type="paragraph" w:styleId="BlockText">
    <w:name w:val="Block Text"/>
    <w:basedOn w:val="Normal"/>
    <w:rsid w:val="00354B41"/>
    <w:pPr>
      <w:widowControl w:val="0"/>
      <w:autoSpaceDE w:val="0"/>
      <w:autoSpaceDN w:val="0"/>
      <w:adjustRightInd w:val="0"/>
      <w:ind w:left="720" w:right="864" w:firstLine="720"/>
      <w:jc w:val="both"/>
    </w:pPr>
    <w:rPr>
      <w:rFonts w:ascii="Century Gothic" w:hAnsi="Century Gothic"/>
      <w:color w:val="000000"/>
    </w:rPr>
  </w:style>
  <w:style w:type="character" w:customStyle="1" w:styleId="starpage1">
    <w:name w:val="starpage1"/>
    <w:basedOn w:val="DefaultParagraphFont"/>
    <w:rsid w:val="00354B41"/>
    <w:rPr>
      <w:b/>
      <w:bCs/>
      <w:i/>
      <w:iCs/>
      <w:color w:val="800080"/>
    </w:rPr>
  </w:style>
  <w:style w:type="paragraph" w:styleId="EnvelopeReturn">
    <w:name w:val="envelope return"/>
    <w:basedOn w:val="Normal"/>
    <w:rsid w:val="00333222"/>
    <w:rPr>
      <w:rFonts w:ascii="Arial" w:hAnsi="Arial" w:cs="Helvetica"/>
      <w:lang w:eastAsia="en-PH"/>
    </w:rPr>
  </w:style>
  <w:style w:type="character" w:customStyle="1" w:styleId="Heading1Char">
    <w:name w:val="Heading 1 Char"/>
    <w:basedOn w:val="DefaultParagraphFont"/>
    <w:link w:val="Heading1"/>
    <w:uiPriority w:val="9"/>
    <w:rsid w:val="00763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0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4</cp:revision>
  <cp:lastPrinted>2021-05-21T22:07:00Z</cp:lastPrinted>
  <dcterms:created xsi:type="dcterms:W3CDTF">2021-09-30T20:13:00Z</dcterms:created>
  <dcterms:modified xsi:type="dcterms:W3CDTF">2022-02-24T20:36:00Z</dcterms:modified>
</cp:coreProperties>
</file>