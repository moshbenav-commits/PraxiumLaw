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F2D68" w14:textId="687FA9DA" w:rsidR="00F960B0" w:rsidRPr="00F960B0" w:rsidRDefault="00F960B0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{{TODAY_LONG}}</w:t>
      </w:r>
    </w:p>
    <w:p w14:paraId="6D2DB536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b/>
          <w:sz w:val="21"/>
          <w:szCs w:val="21"/>
          <w:highlight w:val="yellow"/>
          <w:u w:val="single"/>
        </w:rPr>
        <w:t>SENT VIA FACSIMILE &amp; EMAIL</w:t>
      </w:r>
    </w:p>
    <w:p w14:paraId="0D8DCEEF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1448531C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35A91A10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335996D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0EFC13A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highlight w:val="yellow"/>
          <w:shd w:val="clear" w:color="auto" w:fill="FFFFFF"/>
        </w:rPr>
        <w:t>F:</w:t>
      </w: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 xml:space="preserve"> 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778A3F22" w14:textId="77777777" w:rsidR="00F960B0" w:rsidRPr="00F960B0" w:rsidRDefault="00F960B0" w:rsidP="00F960B0">
      <w:pPr>
        <w:ind w:left="2160" w:right="-558" w:firstLine="720"/>
        <w:rPr>
          <w:rFonts w:ascii="Helvetica" w:hAnsi="Helvetica" w:cs="Helvetica"/>
          <w:b/>
          <w:bCs/>
          <w:sz w:val="21"/>
          <w:szCs w:val="21"/>
        </w:rPr>
      </w:pPr>
    </w:p>
    <w:p w14:paraId="0DA50346" w14:textId="719CA181" w:rsidR="00F960B0" w:rsidRPr="00F960B0" w:rsidRDefault="00F960B0" w:rsidP="00546FBB">
      <w:pPr>
        <w:ind w:left="1843" w:right="-558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Re: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br/>
      </w:r>
      <w:r w:rsidRPr="00F960B0">
        <w:rPr>
          <w:rFonts w:ascii="Helvetica" w:eastAsia="Calibri" w:hAnsi="Helvetica" w:cs="Helvetica"/>
          <w:sz w:val="21"/>
          <w:szCs w:val="21"/>
        </w:rPr>
        <w:t>Our Client: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{{name}}</w:t>
      </w:r>
    </w:p>
    <w:p w14:paraId="0E7B5B17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SS No.: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>}}</w:t>
      </w:r>
    </w:p>
    <w:p w14:paraId="2D623FD9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Birth: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2D382E0B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Loss: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5F4B170A" w14:textId="77777777" w:rsidR="00F960B0" w:rsidRPr="00F960B0" w:rsidRDefault="00F960B0" w:rsidP="00F960B0">
      <w:pPr>
        <w:ind w:left="1123" w:right="-558" w:firstLine="720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  <w:highlight w:val="yellow"/>
        </w:rPr>
        <w:t>Date Requested: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</w:p>
    <w:p w14:paraId="5EBFB991" w14:textId="77777777" w:rsidR="00F960B0" w:rsidRPr="00F960B0" w:rsidRDefault="00F960B0" w:rsidP="00F960B0">
      <w:pPr>
        <w:ind w:left="2880" w:right="-558" w:firstLine="720"/>
        <w:rPr>
          <w:rFonts w:ascii="Helvetica" w:hAnsi="Helvetica" w:cs="Helvetica"/>
          <w:sz w:val="21"/>
          <w:szCs w:val="21"/>
        </w:rPr>
      </w:pPr>
    </w:p>
    <w:p w14:paraId="7C3ECED5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To Whom It May Concern,</w:t>
      </w:r>
    </w:p>
    <w:p w14:paraId="1091B572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</w:p>
    <w:p w14:paraId="40EA97D4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Please be advised that this office represents the above-named patient for injuries sustained on </w:t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}}.</w:t>
      </w:r>
      <w:r w:rsidRPr="00F960B0">
        <w:rPr>
          <w:rFonts w:ascii="Helvetica" w:hAnsi="Helvetica" w:cs="Helvetica"/>
          <w:sz w:val="21"/>
          <w:szCs w:val="21"/>
        </w:rPr>
        <w:t xml:space="preserve"> Please accept this as our letter of representation to allow communication between our offices. Enclosed for your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files is a medical authorization, signed by our client. Additionally, we are requesting that you provide this office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with the following upon the patient’s discharge from treatment:</w:t>
      </w:r>
    </w:p>
    <w:p w14:paraId="02CF6973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</w:p>
    <w:p w14:paraId="6A0D148D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Copies of all MEDICAL RECORDS for services rendered for the dates requested that are related to</w:t>
      </w:r>
    </w:p>
    <w:p w14:paraId="12DA52C6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  <w:u w:val="single"/>
        </w:rPr>
      </w:pPr>
      <w:r w:rsidRPr="00F960B0">
        <w:rPr>
          <w:rFonts w:ascii="Helvetica" w:hAnsi="Helvetica" w:cs="Helvetica"/>
          <w:sz w:val="21"/>
          <w:szCs w:val="21"/>
        </w:rPr>
        <w:t xml:space="preserve">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5CA62F79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6E7821FA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An ITEMIZED STATEMENT for services rendered for the dates requested that are related to 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11BC58AD" w14:textId="77777777" w:rsidR="00F960B0" w:rsidRPr="00F960B0" w:rsidRDefault="00F960B0" w:rsidP="00F960B0">
      <w:pPr>
        <w:pStyle w:val="ListParagraph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01A2AB36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A DECLARATION OF CUSTODIAN OF RECORDS, attached hereto.</w:t>
      </w:r>
    </w:p>
    <w:p w14:paraId="588ED93C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7B30A97D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b/>
          <w:bCs/>
          <w:sz w:val="21"/>
          <w:szCs w:val="21"/>
        </w:rPr>
      </w:pPr>
      <w:r w:rsidRPr="00F960B0">
        <w:rPr>
          <w:rFonts w:ascii="Helvetica" w:hAnsi="Helvetica" w:cs="Helvetica"/>
          <w:b/>
          <w:bCs/>
          <w:sz w:val="21"/>
          <w:szCs w:val="21"/>
        </w:rPr>
        <w:t>Simply attach the medical documents requested above to the enclosed Affidavit of Custodian of Records, execute the Affidavit and forward the records to our office as soon as possible.</w:t>
      </w:r>
    </w:p>
    <w:p w14:paraId="14E30BC9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6547DCBC" w14:textId="4859CB2C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If you will please forward us a bill for the copying costs, we will gladly reimburse you at the maximum statutory rate of sixty cents per copy. 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However, should the copy fee exceed $6.50, please call us to seek prior approval before complying with our request. </w:t>
      </w:r>
      <w:r w:rsidRPr="00F960B0">
        <w:rPr>
          <w:rFonts w:ascii="Helvetica" w:hAnsi="Helvetica" w:cs="Helvetica"/>
          <w:sz w:val="21"/>
          <w:szCs w:val="21"/>
        </w:rPr>
        <w:t>If you should have any questions or concerns regarding the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foregoing, please contact</w:t>
      </w:r>
      <w:r w:rsidR="008F1D73">
        <w:rPr>
          <w:rFonts w:ascii="Helvetica" w:hAnsi="Helvetica" w:cs="Helvetica"/>
          <w:sz w:val="21"/>
          <w:szCs w:val="21"/>
        </w:rPr>
        <w:t xml:space="preserve"> our office</w:t>
      </w:r>
      <w:r w:rsidRPr="00F960B0">
        <w:rPr>
          <w:rFonts w:ascii="Helvetica" w:hAnsi="Helvetica" w:cs="Helvetica"/>
          <w:sz w:val="21"/>
          <w:szCs w:val="21"/>
        </w:rPr>
        <w:t>. Thank you for your time and assistance.</w:t>
      </w:r>
    </w:p>
    <w:p w14:paraId="6E4C857E" w14:textId="77777777" w:rsidR="00C3619B" w:rsidRDefault="00C3619B" w:rsidP="00C3619B">
      <w:pPr>
        <w:spacing w:before="100" w:after="100"/>
        <w:ind w:left="3600" w:firstLine="720"/>
        <w:jc w:val="center"/>
        <w:rPr>
          <w:rFonts w:ascii="Helvetica" w:hAnsi="Helvetica"/>
          <w:sz w:val="22"/>
          <w:szCs w:val="22"/>
        </w:rPr>
      </w:pPr>
      <w:bookmarkStart w:id="0" w:name="_Hlk33089573"/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0102A580" wp14:editId="5D93CABB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08AA1947" w14:textId="77777777" w:rsidR="00C3619B" w:rsidRPr="008F502B" w:rsidRDefault="00C3619B" w:rsidP="00C3619B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00987EDB" w14:textId="77777777" w:rsidR="00C3619B" w:rsidRDefault="00C3619B" w:rsidP="00C3619B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754744AA" w14:textId="77777777" w:rsidR="00C3619B" w:rsidRDefault="00C3619B" w:rsidP="00C3619B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A2214EF" w14:textId="77777777" w:rsidR="00C3619B" w:rsidRPr="008F502B" w:rsidRDefault="00C3619B" w:rsidP="00C3619B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proofErr w:type="spellStart"/>
      <w:r>
        <w:rPr>
          <w:rFonts w:ascii="Helvetica" w:hAnsi="Helvetica" w:cs="Helvetica"/>
          <w:b/>
          <w:color w:val="B3885D"/>
          <w:spacing w:val="10"/>
        </w:rPr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1889FEDA" w14:textId="77777777" w:rsidR="00C3619B" w:rsidRPr="00CB13A2" w:rsidRDefault="00C3619B" w:rsidP="00C3619B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28456877" w14:textId="77777777" w:rsidR="00F960B0" w:rsidRPr="00F960B0" w:rsidRDefault="00F960B0" w:rsidP="00F960B0">
      <w:pPr>
        <w:ind w:right="-558"/>
        <w:jc w:val="center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b/>
          <w:bCs/>
          <w:sz w:val="21"/>
          <w:szCs w:val="21"/>
          <w:u w:val="single"/>
        </w:rPr>
        <w:t>UNSWORN DECLARATION OF CUSTODIAN OF RECORDS and/or BILLING</w:t>
      </w:r>
    </w:p>
    <w:p w14:paraId="09C55654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728D97B9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3D0291CA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______________________, being first duly sworn, deposes and says:</w:t>
      </w:r>
    </w:p>
    <w:p w14:paraId="269FB658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  <w:r w:rsidRPr="00F960B0">
        <w:rPr>
          <w:rFonts w:ascii="Helvetica" w:hAnsi="Helvetica"/>
          <w:i/>
          <w:sz w:val="21"/>
          <w:szCs w:val="21"/>
        </w:rPr>
        <w:t>(Name of Affiant)</w:t>
      </w:r>
    </w:p>
    <w:p w14:paraId="58231E24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</w:p>
    <w:p w14:paraId="5648328E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am the _______________________ for ____________________________ and as such, I act as a Custodian of Records for my employer. </w:t>
      </w:r>
    </w:p>
    <w:p w14:paraId="2AC84582" w14:textId="1E236146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On the ____ day of ________________, </w:t>
      </w:r>
      <w:r w:rsidR="007722B3">
        <w:rPr>
          <w:rFonts w:ascii="Helvetica" w:hAnsi="Helvetica"/>
          <w:sz w:val="21"/>
          <w:szCs w:val="21"/>
        </w:rPr>
        <w:t>20___</w:t>
      </w:r>
      <w:r w:rsidRPr="00F960B0">
        <w:rPr>
          <w:rFonts w:ascii="Helvetica" w:hAnsi="Helvetica"/>
          <w:sz w:val="21"/>
          <w:szCs w:val="21"/>
        </w:rPr>
        <w:t>, my employer received a request calling for production of all records, billing and radiology films in our facility’s possession or under their control pertaining to</w:t>
      </w:r>
      <w:r w:rsidRPr="00F960B0">
        <w:rPr>
          <w:rFonts w:ascii="Helvetica" w:hAnsi="Helvetica"/>
          <w:b/>
          <w:bCs/>
          <w:sz w:val="21"/>
          <w:szCs w:val="21"/>
        </w:rPr>
        <w:t>:</w:t>
      </w:r>
    </w:p>
    <w:p w14:paraId="601F507C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eastAsia="Calibri" w:hAnsi="Helvetica"/>
          <w:b/>
          <w:sz w:val="21"/>
          <w:szCs w:val="21"/>
        </w:rPr>
        <w:t>{{name}};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clientBirthdate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}}.</w:t>
      </w:r>
    </w:p>
    <w:p w14:paraId="2C5F911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and/or person acting under my supervision and control made a complete search of all available records. </w:t>
      </w:r>
    </w:p>
    <w:p w14:paraId="694E1CB5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maintains records for ______ years. </w:t>
      </w:r>
    </w:p>
    <w:p w14:paraId="74B0478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located the records and things, copies of which have been produced with this certificate. I have examined the original of these records and things and have made or caused to be made a true and exact copy of them. The reproduction of them provided with this certificate is true and complete. </w:t>
      </w:r>
    </w:p>
    <w:p w14:paraId="29B52F4F" w14:textId="0A0EB106" w:rsidR="00F960B0" w:rsidRPr="000E652C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The original of these records was made at or near the time of the act, event, condition, opinion or diagnosis recited therein by or from information transmitted by a person with knowledge, in the course of a regularly conducted activity of </w:t>
      </w:r>
      <w:r w:rsidRPr="00F960B0">
        <w:rPr>
          <w:rFonts w:ascii="Helvetica" w:hAnsi="Helvetica"/>
          <w:b/>
          <w:sz w:val="21"/>
          <w:szCs w:val="21"/>
        </w:rPr>
        <w:t>{{meds.provider.name}}.</w:t>
      </w:r>
    </w:p>
    <w:p w14:paraId="70A9EE98" w14:textId="77777777" w:rsidR="000E652C" w:rsidRPr="00F960B0" w:rsidRDefault="000E652C" w:rsidP="000E652C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eastAsia="PMingLiU" w:hAnsi="Helvetica"/>
          <w:sz w:val="21"/>
          <w:szCs w:val="21"/>
        </w:rPr>
      </w:pPr>
    </w:p>
    <w:bookmarkEnd w:id="0"/>
    <w:p w14:paraId="26E4A9C4" w14:textId="2ACD5D51" w:rsidR="00F960B0" w:rsidRPr="00F960B0" w:rsidRDefault="00F960B0" w:rsidP="001F36A9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“</w:t>
      </w:r>
      <w:r w:rsidRPr="00F960B0">
        <w:rPr>
          <w:rFonts w:ascii="Helvetica" w:eastAsia="PMingLiU" w:hAnsi="Helvetica"/>
          <w:sz w:val="21"/>
          <w:szCs w:val="21"/>
        </w:rPr>
        <w:t>I declare under penalty of perjury that the foregoing is true and correct.”</w:t>
      </w:r>
    </w:p>
    <w:p w14:paraId="2D51834B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rPr>
          <w:rFonts w:ascii="Helvetica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  <w:u w:val="single"/>
        </w:rPr>
        <w:t xml:space="preserve">                                                                         </w:t>
      </w:r>
      <w:r w:rsidRPr="00F960B0">
        <w:rPr>
          <w:rFonts w:ascii="Helvetica" w:eastAsia="PMingLiU" w:hAnsi="Helvetica"/>
          <w:sz w:val="21"/>
          <w:szCs w:val="21"/>
        </w:rPr>
        <w:t xml:space="preserve"> </w:t>
      </w:r>
      <w:r w:rsidRPr="00F960B0">
        <w:rPr>
          <w:rFonts w:ascii="Helvetica" w:hAnsi="Helvetica"/>
          <w:sz w:val="21"/>
          <w:szCs w:val="21"/>
        </w:rPr>
        <w:t xml:space="preserve">                 </w:t>
      </w:r>
    </w:p>
    <w:p w14:paraId="2B26ABD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Signature                         Date        </w:t>
      </w:r>
      <w:r w:rsidRPr="00F960B0">
        <w:rPr>
          <w:rFonts w:ascii="Helvetica" w:eastAsia="PMingLiU" w:hAnsi="Helvetica"/>
          <w:sz w:val="21"/>
          <w:szCs w:val="21"/>
        </w:rPr>
        <w:t xml:space="preserve">  </w:t>
      </w:r>
    </w:p>
    <w:p w14:paraId="059B178C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29E3116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7206BF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 xml:space="preserve">State </w:t>
      </w:r>
      <w:proofErr w:type="gramStart"/>
      <w:r w:rsidRPr="00F960B0">
        <w:rPr>
          <w:rFonts w:ascii="Helvetica" w:eastAsia="PMingLiU" w:hAnsi="Helvetica"/>
          <w:sz w:val="21"/>
          <w:szCs w:val="21"/>
        </w:rPr>
        <w:t>of:_</w:t>
      </w:r>
      <w:proofErr w:type="gramEnd"/>
      <w:r w:rsidRPr="00F960B0">
        <w:rPr>
          <w:rFonts w:ascii="Helvetica" w:eastAsia="PMingLiU" w:hAnsi="Helvetica"/>
          <w:sz w:val="21"/>
          <w:szCs w:val="21"/>
        </w:rPr>
        <w:t>___________________________________</w:t>
      </w:r>
    </w:p>
    <w:p w14:paraId="01DA0B98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Country of: _________________________________</w:t>
      </w:r>
    </w:p>
    <w:p w14:paraId="24FB702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Subscribed and sworn to (or affirmed) before me this</w:t>
      </w:r>
    </w:p>
    <w:p w14:paraId="5D0B63C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________day of _________in the year 20__________.</w:t>
      </w:r>
    </w:p>
    <w:p w14:paraId="18FF1286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C765AA0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337F6B9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___________________________________________</w:t>
      </w:r>
    </w:p>
    <w:p w14:paraId="1B594B20" w14:textId="1E7062F8" w:rsidR="00887AC8" w:rsidRPr="000E652C" w:rsidRDefault="00F960B0" w:rsidP="000E652C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Signature of Notary Public</w:t>
      </w:r>
    </w:p>
    <w:sectPr w:rsidR="00887AC8" w:rsidRPr="000E652C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50B76" w14:textId="77777777" w:rsidR="008C386B" w:rsidRDefault="008C386B" w:rsidP="00261308">
      <w:r>
        <w:separator/>
      </w:r>
    </w:p>
  </w:endnote>
  <w:endnote w:type="continuationSeparator" w:id="0">
    <w:p w14:paraId="5A08FF79" w14:textId="77777777" w:rsidR="008C386B" w:rsidRDefault="008C386B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83CE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B45B0" w14:textId="77777777" w:rsidR="008C386B" w:rsidRDefault="008C386B" w:rsidP="00261308">
      <w:r>
        <w:separator/>
      </w:r>
    </w:p>
  </w:footnote>
  <w:footnote w:type="continuationSeparator" w:id="0">
    <w:p w14:paraId="164E0353" w14:textId="77777777" w:rsidR="008C386B" w:rsidRDefault="008C386B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506F4"/>
    <w:rsid w:val="000946C1"/>
    <w:rsid w:val="000A24CB"/>
    <w:rsid w:val="000A4F9B"/>
    <w:rsid w:val="000B191F"/>
    <w:rsid w:val="000B202D"/>
    <w:rsid w:val="000D1B54"/>
    <w:rsid w:val="000E652C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E133B"/>
    <w:rsid w:val="001F36A9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312777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916B1"/>
    <w:rsid w:val="004F43FC"/>
    <w:rsid w:val="004F494A"/>
    <w:rsid w:val="00546FBB"/>
    <w:rsid w:val="00547EF7"/>
    <w:rsid w:val="005608B8"/>
    <w:rsid w:val="00562068"/>
    <w:rsid w:val="00573934"/>
    <w:rsid w:val="005967D4"/>
    <w:rsid w:val="005A4B64"/>
    <w:rsid w:val="005B037C"/>
    <w:rsid w:val="005D0D06"/>
    <w:rsid w:val="005E0EBF"/>
    <w:rsid w:val="00606291"/>
    <w:rsid w:val="006331D7"/>
    <w:rsid w:val="00651E17"/>
    <w:rsid w:val="00667772"/>
    <w:rsid w:val="006A76D3"/>
    <w:rsid w:val="006E08B5"/>
    <w:rsid w:val="00707EE2"/>
    <w:rsid w:val="00751901"/>
    <w:rsid w:val="00763FA8"/>
    <w:rsid w:val="007651CF"/>
    <w:rsid w:val="007722B3"/>
    <w:rsid w:val="00775F19"/>
    <w:rsid w:val="007A0B8B"/>
    <w:rsid w:val="007A54D8"/>
    <w:rsid w:val="007A59E0"/>
    <w:rsid w:val="007C5D9E"/>
    <w:rsid w:val="007D5D17"/>
    <w:rsid w:val="008015EC"/>
    <w:rsid w:val="0081564A"/>
    <w:rsid w:val="00816366"/>
    <w:rsid w:val="00884090"/>
    <w:rsid w:val="00887AC8"/>
    <w:rsid w:val="0089455E"/>
    <w:rsid w:val="008953D4"/>
    <w:rsid w:val="008A0D34"/>
    <w:rsid w:val="008B2761"/>
    <w:rsid w:val="008C386B"/>
    <w:rsid w:val="008D4CFA"/>
    <w:rsid w:val="008D5C75"/>
    <w:rsid w:val="008D71D4"/>
    <w:rsid w:val="008D73BB"/>
    <w:rsid w:val="008F1D73"/>
    <w:rsid w:val="009051FE"/>
    <w:rsid w:val="009231E3"/>
    <w:rsid w:val="00936BDE"/>
    <w:rsid w:val="00955B1B"/>
    <w:rsid w:val="00977E16"/>
    <w:rsid w:val="00982FF3"/>
    <w:rsid w:val="00991D80"/>
    <w:rsid w:val="009D0274"/>
    <w:rsid w:val="009D3A29"/>
    <w:rsid w:val="009D55AA"/>
    <w:rsid w:val="00A07287"/>
    <w:rsid w:val="00A52177"/>
    <w:rsid w:val="00A54A42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33AEB"/>
    <w:rsid w:val="00C3619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4982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92161"/>
    <w:rsid w:val="00E973B2"/>
    <w:rsid w:val="00ED445B"/>
    <w:rsid w:val="00EF07F0"/>
    <w:rsid w:val="00F05478"/>
    <w:rsid w:val="00F0702A"/>
    <w:rsid w:val="00F0714C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2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8</cp:revision>
  <cp:lastPrinted>2021-05-21T22:07:00Z</cp:lastPrinted>
  <dcterms:created xsi:type="dcterms:W3CDTF">2021-05-27T21:41:00Z</dcterms:created>
  <dcterms:modified xsi:type="dcterms:W3CDTF">2022-02-22T23:23:00Z</dcterms:modified>
</cp:coreProperties>
</file>