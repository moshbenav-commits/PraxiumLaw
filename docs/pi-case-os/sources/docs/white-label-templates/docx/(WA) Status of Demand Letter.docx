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70996" w14:textId="77777777" w:rsidR="00AC4377" w:rsidRPr="00AC4377" w:rsidRDefault="00AC4377" w:rsidP="00AC4377">
      <w:pPr>
        <w:spacing w:line="240" w:lineRule="exact"/>
        <w:jc w:val="center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{{TODAY_LONG}}</w:t>
      </w:r>
    </w:p>
    <w:p w14:paraId="5ED76DB9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09992ED2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  <w:highlight w:val="yellow"/>
          <w:u w:val="single"/>
        </w:rPr>
        <w:t>SENT VIA FIRST CLASS MAIL, FACSIMILE AND EMAIL</w:t>
      </w:r>
    </w:p>
    <w:p w14:paraId="54A5F53F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{{insurance2.insurer.name}}</w:t>
      </w:r>
    </w:p>
    <w:p w14:paraId="7DBE4C3F" w14:textId="77777777" w:rsidR="00AC4377" w:rsidRPr="00AC4377" w:rsidRDefault="00AC4377" w:rsidP="00AC437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8800F57" w14:textId="77777777" w:rsidR="00AC4377" w:rsidRPr="00AC4377" w:rsidRDefault="00AC4377" w:rsidP="00AC4377">
      <w:pPr>
        <w:tabs>
          <w:tab w:val="left" w:pos="7665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33D93939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2F751786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  <w:highlight w:val="yellow"/>
        </w:rPr>
        <w:t>F</w:t>
      </w:r>
      <w:r w:rsidRPr="00AC4377">
        <w:rPr>
          <w:rFonts w:ascii="Helvetica" w:hAnsi="Helvetica" w:cs="Helvetica"/>
          <w:sz w:val="22"/>
          <w:szCs w:val="22"/>
        </w:rPr>
        <w:t>: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AC4377">
        <w:rPr>
          <w:rFonts w:ascii="Helvetica" w:hAnsi="Helvetica" w:cs="Helvetica"/>
          <w:sz w:val="22"/>
          <w:szCs w:val="22"/>
        </w:rPr>
        <w:t>1}}</w:t>
      </w:r>
    </w:p>
    <w:p w14:paraId="3A144506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36A8CCC0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04C3A5DD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Re: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60BEC708" w14:textId="77777777" w:rsidR="00AC4377" w:rsidRPr="00AC4377" w:rsidRDefault="00AC4377" w:rsidP="00AC4377">
      <w:pPr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Our Client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(s)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AC4377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AC4377">
        <w:rPr>
          <w:rFonts w:ascii="Helvetica" w:hAnsi="Helvetica" w:cs="Helvetica"/>
          <w:b/>
          <w:sz w:val="22"/>
          <w:szCs w:val="22"/>
        </w:rPr>
        <w:t xml:space="preserve">}} 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&amp;</w:t>
      </w:r>
      <w:r w:rsidRPr="00AC4377">
        <w:rPr>
          <w:rFonts w:ascii="Helvetica" w:hAnsi="Helvetica" w:cs="Helvetica"/>
          <w:sz w:val="22"/>
          <w:szCs w:val="22"/>
        </w:rPr>
        <w:t xml:space="preserve"> </w:t>
      </w:r>
      <w:r w:rsidRPr="00AC4377">
        <w:rPr>
          <w:rFonts w:ascii="Helvetica" w:hAnsi="Helvetica" w:cs="Helvetica"/>
          <w:b/>
          <w:sz w:val="22"/>
          <w:szCs w:val="22"/>
        </w:rPr>
        <w:t xml:space="preserve">{{insurance2.p1.name}} </w:t>
      </w:r>
      <w:r w:rsidRPr="00AC4377">
        <w:rPr>
          <w:rFonts w:ascii="Helvetica" w:hAnsi="Helvetica" w:cs="Helvetica"/>
          <w:b/>
          <w:sz w:val="22"/>
          <w:szCs w:val="22"/>
          <w:highlight w:val="yellow"/>
        </w:rPr>
        <w:t>&amp;</w:t>
      </w:r>
      <w:r w:rsidRPr="00AC4377">
        <w:rPr>
          <w:rFonts w:ascii="Helvetica" w:hAnsi="Helvetica" w:cs="Helvetica"/>
          <w:b/>
          <w:sz w:val="22"/>
          <w:szCs w:val="22"/>
        </w:rPr>
        <w:t xml:space="preserve"> </w:t>
      </w:r>
    </w:p>
    <w:p w14:paraId="11E65D25" w14:textId="77777777" w:rsidR="00AC4377" w:rsidRPr="00AC4377" w:rsidRDefault="00AC4377" w:rsidP="00AC4377">
      <w:pPr>
        <w:spacing w:line="240" w:lineRule="exact"/>
        <w:ind w:left="288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{{insurance2.p2.name}}</w:t>
      </w:r>
    </w:p>
    <w:p w14:paraId="4D9002BF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>Policy No.: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8C63CF8" w14:textId="77777777" w:rsidR="00AC4377" w:rsidRPr="00AC4377" w:rsidRDefault="00AC4377" w:rsidP="00AC4377">
      <w:pPr>
        <w:spacing w:line="240" w:lineRule="exact"/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Claim No.: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581DB8EE" w14:textId="77777777" w:rsidR="00AC4377" w:rsidRPr="00AC4377" w:rsidRDefault="00AC4377" w:rsidP="00AC4377">
      <w:pPr>
        <w:spacing w:line="240" w:lineRule="exact"/>
        <w:ind w:firstLine="72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>Date of Loss: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{{</w:t>
      </w:r>
      <w:proofErr w:type="spellStart"/>
      <w:proofErr w:type="gramStart"/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intake.incidentDate</w:t>
      </w:r>
      <w:proofErr w:type="spellEnd"/>
      <w:proofErr w:type="gramEnd"/>
      <w:r w:rsidRPr="00AC4377">
        <w:rPr>
          <w:rFonts w:ascii="Helvetica" w:hAnsi="Helvetica"/>
          <w:b/>
          <w:bCs/>
          <w:sz w:val="21"/>
          <w:szCs w:val="21"/>
          <w:u w:val="single"/>
        </w:rPr>
        <w:t xml:space="preserve">| </w:t>
      </w:r>
      <w:proofErr w:type="spellStart"/>
      <w:r w:rsidRPr="00AC4377">
        <w:rPr>
          <w:rFonts w:ascii="Helvetica" w:hAnsi="Helvetica"/>
          <w:b/>
          <w:bCs/>
          <w:sz w:val="21"/>
          <w:szCs w:val="21"/>
          <w:u w:val="single"/>
        </w:rPr>
        <w:t>longDate</w:t>
      </w:r>
      <w:proofErr w:type="spellEnd"/>
      <w:r w:rsidRPr="00AC4377">
        <w:rPr>
          <w:rFonts w:ascii="Helvetica" w:hAnsi="Helvetica" w:cs="Segoe UI"/>
          <w:b/>
          <w:bCs/>
          <w:color w:val="2F3941"/>
          <w:sz w:val="20"/>
          <w:szCs w:val="19"/>
          <w:shd w:val="clear" w:color="auto" w:fill="E9EBED"/>
        </w:rPr>
        <w:t>}}</w:t>
      </w:r>
    </w:p>
    <w:p w14:paraId="074C5D34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 </w:t>
      </w:r>
    </w:p>
    <w:p w14:paraId="17A04618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 xml:space="preserve">Dear </w:t>
      </w:r>
      <w:r w:rsidRPr="00AC4377">
        <w:rPr>
          <w:rFonts w:ascii="Helvetica" w:hAnsi="Helvetica" w:cs="Helvetica"/>
          <w:sz w:val="22"/>
          <w:szCs w:val="22"/>
          <w:highlight w:val="yellow"/>
        </w:rPr>
        <w:t>Mr./Ms.</w:t>
      </w:r>
      <w:r w:rsidRPr="00AC4377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insurance2.umuimadjuster.lastname</w:t>
      </w:r>
      <w:proofErr w:type="gramEnd"/>
      <w:r w:rsidRPr="00AC4377">
        <w:rPr>
          <w:rFonts w:ascii="Helvetica" w:hAnsi="Helvetica" w:cs="Helvetica"/>
          <w:sz w:val="22"/>
          <w:szCs w:val="22"/>
        </w:rPr>
        <w:t>}},</w:t>
      </w:r>
    </w:p>
    <w:p w14:paraId="7AADD504" w14:textId="77777777" w:rsidR="00AC4377" w:rsidRPr="00AC4377" w:rsidRDefault="00AC4377" w:rsidP="00AC4377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79D1F389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 xml:space="preserve">On </w:t>
      </w:r>
      <w:r w:rsidRPr="00AC4377">
        <w:rPr>
          <w:rFonts w:ascii="Helvetica" w:hAnsi="Helvetica" w:cs="Helvetica"/>
          <w:sz w:val="22"/>
          <w:szCs w:val="22"/>
          <w:highlight w:val="yellow"/>
        </w:rPr>
        <w:t>_________</w:t>
      </w:r>
      <w:r w:rsidRPr="00AC4377">
        <w:rPr>
          <w:rFonts w:ascii="Helvetica" w:hAnsi="Helvetica" w:cs="Helvetica"/>
          <w:sz w:val="22"/>
          <w:szCs w:val="22"/>
        </w:rPr>
        <w:t>, we sent your office a demand letter. We would like an update as to whether or not this letter has been reviewed and whether or not you have a settlement offer to present.</w:t>
      </w:r>
    </w:p>
    <w:p w14:paraId="0678BCFE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</w:p>
    <w:p w14:paraId="60F7173E" w14:textId="77777777" w:rsidR="00AC4377" w:rsidRPr="00AC4377" w:rsidRDefault="00AC4377" w:rsidP="00AC4377">
      <w:pPr>
        <w:spacing w:line="240" w:lineRule="exact"/>
        <w:ind w:firstLine="720"/>
        <w:jc w:val="both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Should you have any further questions, comments or concerns regarding the contents of this letter, or should you require further information, please do not hesitate to contact our office.</w:t>
      </w:r>
    </w:p>
    <w:p w14:paraId="02437D7E" w14:textId="77777777" w:rsidR="00AC4377" w:rsidRPr="00AC4377" w:rsidRDefault="00AC4377" w:rsidP="00AC4377">
      <w:pPr>
        <w:spacing w:before="100" w:after="100"/>
        <w:ind w:left="5040"/>
        <w:rPr>
          <w:rFonts w:ascii="Helvetica" w:hAnsi="Helvetica" w:cs="Helvetica"/>
          <w:sz w:val="22"/>
          <w:szCs w:val="22"/>
        </w:rPr>
      </w:pPr>
    </w:p>
    <w:p w14:paraId="723207B0" w14:textId="77777777" w:rsidR="00AC4377" w:rsidRPr="00AC4377" w:rsidRDefault="00AC4377" w:rsidP="00AC4377">
      <w:pPr>
        <w:spacing w:before="100" w:after="100"/>
        <w:ind w:left="5040"/>
        <w:rPr>
          <w:rFonts w:ascii="Helvetica" w:hAnsi="Helvetica" w:cs="Helvetica"/>
          <w:sz w:val="22"/>
          <w:szCs w:val="22"/>
        </w:rPr>
      </w:pPr>
    </w:p>
    <w:p w14:paraId="24CF74D2" w14:textId="77777777" w:rsidR="00BA5669" w:rsidRDefault="00BA5669" w:rsidP="00BA566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B7DD747" wp14:editId="45B87830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45C1712F" w14:textId="77777777" w:rsidR="00BA5669" w:rsidRPr="008F502B" w:rsidRDefault="00BA5669" w:rsidP="00BA5669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91FEA33" w14:textId="77777777" w:rsidR="00BA5669" w:rsidRDefault="00BA5669" w:rsidP="00BA566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8685D00" w14:textId="77777777" w:rsidR="00BA5669" w:rsidRDefault="00BA5669" w:rsidP="00BA5669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6C4A4DC" w14:textId="77777777" w:rsidR="00BA5669" w:rsidRPr="008F502B" w:rsidRDefault="00BA5669" w:rsidP="00BA5669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20F5804A" w14:textId="77777777" w:rsidR="00BA5669" w:rsidRPr="00CB13A2" w:rsidRDefault="00BA5669" w:rsidP="00BA5669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5474DBC" w14:textId="77777777" w:rsidR="00BA5669" w:rsidRDefault="00BA5669" w:rsidP="00BA5669"/>
    <w:p w14:paraId="0D74B5A7" w14:textId="393589A5" w:rsidR="004916B1" w:rsidRPr="00AC4377" w:rsidRDefault="004916B1" w:rsidP="0022511A">
      <w:pPr>
        <w:ind w:left="5670"/>
        <w:rPr>
          <w:rFonts w:ascii="Helvetica" w:hAnsi="Helvetica"/>
          <w:sz w:val="22"/>
          <w:szCs w:val="22"/>
        </w:rPr>
      </w:pPr>
    </w:p>
    <w:sectPr w:rsidR="004916B1" w:rsidRPr="00AC4377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8CF1" w14:textId="77777777" w:rsidR="00AA011C" w:rsidRDefault="00AA011C" w:rsidP="00261308">
      <w:r>
        <w:separator/>
      </w:r>
    </w:p>
  </w:endnote>
  <w:endnote w:type="continuationSeparator" w:id="0">
    <w:p w14:paraId="532535C6" w14:textId="77777777" w:rsidR="00AA011C" w:rsidRDefault="00AA011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E0F83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31ED" w14:textId="77777777" w:rsidR="00AA011C" w:rsidRDefault="00AA011C" w:rsidP="00261308">
      <w:r>
        <w:separator/>
      </w:r>
    </w:p>
  </w:footnote>
  <w:footnote w:type="continuationSeparator" w:id="0">
    <w:p w14:paraId="56D409DA" w14:textId="77777777" w:rsidR="00AA011C" w:rsidRDefault="00AA011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2511A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92695"/>
    <w:rsid w:val="003A5409"/>
    <w:rsid w:val="003C53A4"/>
    <w:rsid w:val="003C7ABD"/>
    <w:rsid w:val="003E0386"/>
    <w:rsid w:val="003E1557"/>
    <w:rsid w:val="004041AE"/>
    <w:rsid w:val="00425787"/>
    <w:rsid w:val="004916B1"/>
    <w:rsid w:val="004E4012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52177"/>
    <w:rsid w:val="00A65BE2"/>
    <w:rsid w:val="00AA011C"/>
    <w:rsid w:val="00AC3663"/>
    <w:rsid w:val="00AC4377"/>
    <w:rsid w:val="00AD138C"/>
    <w:rsid w:val="00B137A2"/>
    <w:rsid w:val="00B314E6"/>
    <w:rsid w:val="00B336FB"/>
    <w:rsid w:val="00B635E9"/>
    <w:rsid w:val="00B92D3C"/>
    <w:rsid w:val="00BA3BE3"/>
    <w:rsid w:val="00BA5669"/>
    <w:rsid w:val="00BB48AD"/>
    <w:rsid w:val="00BD6B64"/>
    <w:rsid w:val="00C21444"/>
    <w:rsid w:val="00C33AEB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92161"/>
    <w:rsid w:val="00EF07F0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2021-05-27T17:49:00Z</dcterms:created>
  <dcterms:modified xsi:type="dcterms:W3CDTF">2022-02-22T21:57:00Z</dcterms:modified>
</cp:coreProperties>
</file>