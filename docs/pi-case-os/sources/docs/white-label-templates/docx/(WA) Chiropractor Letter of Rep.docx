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D68" w14:textId="79F0E2BB" w:rsid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29372528" w14:textId="439947DF" w:rsidR="005A45AA" w:rsidRDefault="005A45AA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</w:p>
    <w:p w14:paraId="6A6715C5" w14:textId="77777777" w:rsidR="005A45AA" w:rsidRPr="00F960B0" w:rsidRDefault="005A45AA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</w:p>
    <w:p w14:paraId="6D2DB536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473BF7">
        <w:rPr>
          <w:rFonts w:ascii="Helvetica" w:hAnsi="Helvetica" w:cs="Helvetica"/>
          <w:b/>
          <w:sz w:val="21"/>
          <w:szCs w:val="21"/>
          <w:u w:val="single"/>
        </w:rPr>
        <w:t>SENT VIA FACSIMILE &amp; EMAIL</w:t>
      </w:r>
    </w:p>
    <w:p w14:paraId="0D8DCEEF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F: 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EBFB991" w14:textId="3E8E51A2" w:rsidR="00F960B0" w:rsidRDefault="00F960B0" w:rsidP="00F960B0">
      <w:pPr>
        <w:ind w:left="2880" w:right="-558" w:firstLine="720"/>
        <w:rPr>
          <w:rFonts w:ascii="Helvetica" w:eastAsia="Calibri" w:hAnsi="Helvetica" w:cs="Helvetica"/>
          <w:sz w:val="21"/>
          <w:szCs w:val="21"/>
        </w:rPr>
      </w:pPr>
    </w:p>
    <w:p w14:paraId="0901E5B0" w14:textId="77777777" w:rsidR="005A45AA" w:rsidRDefault="005A45AA" w:rsidP="001D7986">
      <w:pPr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362C5FFC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F6B1E36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To Whom It May Concern,</w:t>
      </w:r>
    </w:p>
    <w:p w14:paraId="2B72EB64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72BD12C6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A861FA7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Please be advised that this office represents the above-named client. Please accept this as our letter of representation to allow communication between our offices. Enclosed for your files is a medical authorization, signed by our client.</w:t>
      </w:r>
    </w:p>
    <w:p w14:paraId="66792EE5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208F03D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To facilitate payment of bills, please bill the client’s PIP directly. If the client does not have PIP, please hold bills until the case is settled.</w:t>
      </w:r>
    </w:p>
    <w:p w14:paraId="3BF54753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10EBF36A" w14:textId="4BBE1BF6" w:rsidR="00F960B0" w:rsidRDefault="001D7986" w:rsidP="001D7986">
      <w:pPr>
        <w:ind w:right="-558"/>
        <w:rPr>
          <w:rFonts w:ascii="Helvetica" w:hAnsi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If you have any questions or concerns regarding the foregoing, please contact me at 253-951-6518.</w:t>
      </w:r>
    </w:p>
    <w:p w14:paraId="30597023" w14:textId="722FC6D4" w:rsidR="005A45AA" w:rsidRDefault="005A45AA" w:rsidP="00F960B0">
      <w:pPr>
        <w:ind w:right="-558"/>
        <w:rPr>
          <w:rFonts w:ascii="Helvetica" w:hAnsi="Helvetica"/>
          <w:sz w:val="21"/>
          <w:szCs w:val="21"/>
        </w:rPr>
      </w:pPr>
    </w:p>
    <w:p w14:paraId="2DEBA43C" w14:textId="77777777" w:rsidR="005A45AA" w:rsidRPr="00F960B0" w:rsidRDefault="005A45AA" w:rsidP="00F960B0">
      <w:pPr>
        <w:ind w:right="-558"/>
        <w:rPr>
          <w:rFonts w:ascii="Helvetica" w:hAnsi="Helvetica"/>
          <w:sz w:val="21"/>
          <w:szCs w:val="21"/>
        </w:rPr>
      </w:pPr>
    </w:p>
    <w:p w14:paraId="23E9C4A0" w14:textId="77777777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E779633" w14:textId="77777777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624F56C" w14:textId="377DD914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5650D57" wp14:editId="60BD903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22E7EC7B" w14:textId="77777777" w:rsidR="001C55E5" w:rsidRPr="008F502B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3667DFA9" w14:textId="77777777" w:rsidR="001C55E5" w:rsidRDefault="001C55E5" w:rsidP="001C55E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9FC19FB" w14:textId="77777777" w:rsidR="001C55E5" w:rsidRDefault="001C55E5" w:rsidP="001C55E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77D85E0" w14:textId="77777777" w:rsidR="001C55E5" w:rsidRPr="008F502B" w:rsidRDefault="001C55E5" w:rsidP="001C55E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5585DE75" w14:textId="77777777" w:rsidR="001C55E5" w:rsidRPr="00CB13A2" w:rsidRDefault="001C55E5" w:rsidP="001C55E5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BB4008E" w14:textId="77777777" w:rsidR="001C55E5" w:rsidRDefault="001C55E5" w:rsidP="001C55E5"/>
    <w:p w14:paraId="1385F718" w14:textId="77777777" w:rsidR="001C55E5" w:rsidRDefault="001C55E5" w:rsidP="001C55E5"/>
    <w:p w14:paraId="1B594B20" w14:textId="61FBDB9D" w:rsidR="00887AC8" w:rsidRPr="005A45AA" w:rsidRDefault="00887AC8" w:rsidP="001C55E5">
      <w:pPr>
        <w:spacing w:before="100" w:after="100"/>
        <w:ind w:left="5040" w:right="-558" w:firstLine="720"/>
        <w:rPr>
          <w:rFonts w:ascii="Helvetica" w:hAnsi="Helvetica"/>
        </w:rPr>
      </w:pPr>
    </w:p>
    <w:sectPr w:rsidR="00887AC8" w:rsidRPr="005A45AA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81FE7" w14:textId="77777777" w:rsidR="001F4823" w:rsidRDefault="001F4823" w:rsidP="00261308">
      <w:r>
        <w:separator/>
      </w:r>
    </w:p>
  </w:endnote>
  <w:endnote w:type="continuationSeparator" w:id="0">
    <w:p w14:paraId="0653CF6E" w14:textId="77777777" w:rsidR="001F4823" w:rsidRDefault="001F4823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DA1B4" w14:textId="77777777" w:rsidR="001F4823" w:rsidRDefault="001F4823" w:rsidP="00261308">
      <w:r>
        <w:separator/>
      </w:r>
    </w:p>
  </w:footnote>
  <w:footnote w:type="continuationSeparator" w:id="0">
    <w:p w14:paraId="21CDD1FF" w14:textId="77777777" w:rsidR="001F4823" w:rsidRDefault="001F4823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3CC83502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E81C23">
          <w:pPr>
            <w:jc w:val="right"/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3565493" w:rsidR="00B314E6" w:rsidRPr="00B314E6" w:rsidRDefault="00E81C23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B314E6" w:rsidRPr="005D0D06" w14:paraId="3DC44DEA" w14:textId="77777777" w:rsidTr="00E81C23">
      <w:trPr>
        <w:trHeight w:val="1173"/>
      </w:trPr>
      <w:tc>
        <w:tcPr>
          <w:tcW w:w="4320" w:type="dxa"/>
          <w:gridSpan w:val="2"/>
        </w:tcPr>
        <w:p w14:paraId="5F882B81" w14:textId="39FE7A5A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</w:p>
      </w:tc>
      <w:tc>
        <w:tcPr>
          <w:tcW w:w="4065" w:type="dxa"/>
          <w:gridSpan w:val="2"/>
        </w:tcPr>
        <w:p w14:paraId="48C9DECC" w14:textId="77777777" w:rsidR="00E81C23" w:rsidRPr="00775F19" w:rsidRDefault="00E81C23" w:rsidP="00E81C23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03752057" w14:textId="77777777" w:rsidR="00E81C23" w:rsidRPr="00775F19" w:rsidRDefault="00E81C23" w:rsidP="00E81C23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3F66501E" w14:textId="77777777" w:rsidR="00E81C23" w:rsidRPr="005D0D06" w:rsidRDefault="00E81C23" w:rsidP="00E81C23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7A44D5A0" w14:textId="531C76AC" w:rsidR="00B314E6" w:rsidRPr="00775F19" w:rsidRDefault="00E81C23" w:rsidP="00E81C23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C55E5"/>
    <w:rsid w:val="001D7986"/>
    <w:rsid w:val="001E133B"/>
    <w:rsid w:val="001F4823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417E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73BF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5AA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D631E"/>
    <w:rsid w:val="006E08B5"/>
    <w:rsid w:val="00702DCA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8D5"/>
    <w:rsid w:val="00887AC8"/>
    <w:rsid w:val="008908F1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A64AD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81C23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6</cp:revision>
  <cp:lastPrinted>2021-10-12T18:20:00Z</cp:lastPrinted>
  <dcterms:created xsi:type="dcterms:W3CDTF">2021-10-12T18:21:00Z</dcterms:created>
  <dcterms:modified xsi:type="dcterms:W3CDTF">2022-02-22T20:56:00Z</dcterms:modified>
</cp:coreProperties>
</file>