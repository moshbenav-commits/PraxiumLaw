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692CD" w14:textId="77777777" w:rsidR="00D1542E" w:rsidRPr="00D1542E" w:rsidRDefault="00D1542E" w:rsidP="00D1542E">
      <w:pPr>
        <w:jc w:val="center"/>
        <w:rPr>
          <w:rFonts w:ascii="Helvetica" w:hAnsi="Helvetica" w:cs="Helvetica"/>
          <w:sz w:val="20"/>
          <w:szCs w:val="20"/>
        </w:rPr>
      </w:pPr>
      <w:r w:rsidRPr="00D1542E">
        <w:rPr>
          <w:rFonts w:ascii="Helvetica" w:hAnsi="Helvetica" w:cs="Helvetica"/>
          <w:sz w:val="20"/>
          <w:szCs w:val="20"/>
        </w:rPr>
        <w:t>{{TODAY_LONG}}</w:t>
      </w:r>
    </w:p>
    <w:p w14:paraId="15EA7FFE" w14:textId="77777777" w:rsidR="00D1542E" w:rsidRPr="00D1542E" w:rsidRDefault="00D1542E" w:rsidP="00D1542E">
      <w:pPr>
        <w:pStyle w:val="NoSpacing"/>
        <w:rPr>
          <w:b/>
          <w:sz w:val="20"/>
          <w:szCs w:val="20"/>
          <w:u w:val="single"/>
        </w:rPr>
      </w:pPr>
    </w:p>
    <w:p w14:paraId="603CEB9E" w14:textId="77777777" w:rsidR="00D1542E" w:rsidRPr="00D1542E" w:rsidRDefault="00D1542E" w:rsidP="00D1542E">
      <w:pPr>
        <w:pStyle w:val="NoSpacing"/>
        <w:rPr>
          <w:b/>
          <w:sz w:val="20"/>
          <w:szCs w:val="20"/>
          <w:u w:val="single"/>
        </w:rPr>
      </w:pPr>
      <w:r w:rsidRPr="00D1542E">
        <w:rPr>
          <w:b/>
          <w:sz w:val="20"/>
          <w:szCs w:val="20"/>
          <w:u w:val="single"/>
        </w:rPr>
        <w:t>SENT VIA FIRST CLASS MAIL AND EMAIL</w:t>
      </w:r>
    </w:p>
    <w:p w14:paraId="1C27FD05" w14:textId="77777777" w:rsidR="00D1542E" w:rsidRPr="00D1542E" w:rsidRDefault="00D1542E" w:rsidP="00D1542E">
      <w:pPr>
        <w:pStyle w:val="NoSpacing"/>
        <w:rPr>
          <w:color w:val="000000"/>
          <w:sz w:val="20"/>
          <w:szCs w:val="20"/>
        </w:rPr>
      </w:pPr>
      <w:r w:rsidRPr="00D1542E">
        <w:rPr>
          <w:color w:val="000000"/>
          <w:sz w:val="20"/>
          <w:szCs w:val="20"/>
          <w:highlight w:val="yellow"/>
        </w:rPr>
        <w:t>Mr./Ms.</w:t>
      </w:r>
      <w:r w:rsidRPr="00D1542E">
        <w:rPr>
          <w:color w:val="000000"/>
          <w:sz w:val="20"/>
          <w:szCs w:val="20"/>
        </w:rPr>
        <w:t xml:space="preserve"> {{</w:t>
      </w:r>
      <w:proofErr w:type="spellStart"/>
      <w:r w:rsidRPr="00D1542E">
        <w:rPr>
          <w:color w:val="000000"/>
          <w:sz w:val="20"/>
          <w:szCs w:val="20"/>
        </w:rPr>
        <w:t>fullname</w:t>
      </w:r>
      <w:proofErr w:type="spellEnd"/>
      <w:r w:rsidRPr="00D1542E">
        <w:rPr>
          <w:color w:val="000000"/>
          <w:sz w:val="20"/>
          <w:szCs w:val="20"/>
        </w:rPr>
        <w:t>}}</w:t>
      </w:r>
    </w:p>
    <w:p w14:paraId="45225C84" w14:textId="77777777" w:rsidR="00D1542E" w:rsidRPr="00D1542E" w:rsidRDefault="00D1542E" w:rsidP="00D1542E">
      <w:pPr>
        <w:pStyle w:val="NoSpacing"/>
        <w:rPr>
          <w:color w:val="000000"/>
          <w:sz w:val="20"/>
          <w:szCs w:val="20"/>
        </w:rPr>
      </w:pPr>
      <w:r w:rsidRPr="00D1542E">
        <w:rPr>
          <w:color w:val="000000"/>
          <w:sz w:val="20"/>
          <w:szCs w:val="20"/>
        </w:rPr>
        <w:t xml:space="preserve">{{clientAddress1Line1}} </w:t>
      </w:r>
      <w:r w:rsidRPr="00D1542E">
        <w:rPr>
          <w:sz w:val="20"/>
          <w:szCs w:val="20"/>
        </w:rPr>
        <w:t>{{clientAddress1Line2}}</w:t>
      </w:r>
    </w:p>
    <w:p w14:paraId="52441A87" w14:textId="77777777" w:rsidR="00D1542E" w:rsidRPr="00D1542E" w:rsidRDefault="00D1542E" w:rsidP="00D1542E">
      <w:pPr>
        <w:pStyle w:val="NoSpacing"/>
        <w:rPr>
          <w:sz w:val="20"/>
          <w:szCs w:val="20"/>
        </w:rPr>
      </w:pPr>
      <w:r w:rsidRPr="00D1542E">
        <w:rPr>
          <w:sz w:val="20"/>
          <w:szCs w:val="20"/>
        </w:rPr>
        <w:t>{{clientAddress1City}}, {{clientAddress1State}} {{clientAddress1Zip}}</w:t>
      </w:r>
    </w:p>
    <w:p w14:paraId="19BAA06F" w14:textId="77777777" w:rsidR="00D1542E" w:rsidRPr="00D1542E" w:rsidRDefault="00D1542E" w:rsidP="00D1542E">
      <w:pPr>
        <w:jc w:val="both"/>
        <w:rPr>
          <w:rFonts w:ascii="Helvetica" w:hAnsi="Helvetica" w:cs="Helvetica"/>
          <w:sz w:val="20"/>
          <w:szCs w:val="20"/>
        </w:rPr>
      </w:pPr>
      <w:r w:rsidRPr="00D1542E">
        <w:rPr>
          <w:rFonts w:ascii="Helvetica" w:hAnsi="Helvetica" w:cs="Helvetica"/>
          <w:sz w:val="20"/>
          <w:szCs w:val="20"/>
          <w:highlight w:val="yellow"/>
        </w:rPr>
        <w:t>E:</w:t>
      </w:r>
      <w:r w:rsidRPr="00D1542E">
        <w:rPr>
          <w:rFonts w:ascii="Helvetica" w:hAnsi="Helvetica" w:cs="Helvetica"/>
          <w:sz w:val="20"/>
          <w:szCs w:val="20"/>
        </w:rPr>
        <w:t xml:space="preserve"> {{clientEmail1}}</w:t>
      </w:r>
    </w:p>
    <w:p w14:paraId="27A991AD" w14:textId="77777777" w:rsidR="00D1542E" w:rsidRPr="00D1542E" w:rsidRDefault="00D1542E" w:rsidP="00D1542E">
      <w:pPr>
        <w:pStyle w:val="NoSpacing"/>
        <w:rPr>
          <w:sz w:val="20"/>
          <w:szCs w:val="20"/>
        </w:rPr>
      </w:pPr>
    </w:p>
    <w:p w14:paraId="2F465B09" w14:textId="77777777" w:rsidR="00D1542E" w:rsidRPr="00D1542E" w:rsidRDefault="00D1542E" w:rsidP="00D1542E">
      <w:pPr>
        <w:pStyle w:val="NoSpacing"/>
        <w:rPr>
          <w:sz w:val="20"/>
          <w:szCs w:val="20"/>
        </w:rPr>
      </w:pPr>
      <w:r w:rsidRPr="00D1542E">
        <w:rPr>
          <w:sz w:val="20"/>
          <w:szCs w:val="20"/>
        </w:rPr>
        <w:t xml:space="preserve">Dear </w:t>
      </w:r>
      <w:r w:rsidRPr="00D1542E">
        <w:rPr>
          <w:sz w:val="20"/>
          <w:szCs w:val="20"/>
          <w:highlight w:val="yellow"/>
        </w:rPr>
        <w:t>Mr./Ms.</w:t>
      </w:r>
      <w:r w:rsidRPr="00D1542E">
        <w:rPr>
          <w:sz w:val="20"/>
          <w:szCs w:val="20"/>
        </w:rPr>
        <w:t xml:space="preserve"> {{</w:t>
      </w:r>
      <w:proofErr w:type="spellStart"/>
      <w:r w:rsidRPr="00D1542E">
        <w:rPr>
          <w:sz w:val="20"/>
          <w:szCs w:val="20"/>
        </w:rPr>
        <w:t>lastname</w:t>
      </w:r>
      <w:proofErr w:type="spellEnd"/>
      <w:r w:rsidRPr="00D1542E">
        <w:rPr>
          <w:sz w:val="20"/>
          <w:szCs w:val="20"/>
        </w:rPr>
        <w:t>}}:</w:t>
      </w:r>
    </w:p>
    <w:p w14:paraId="391F4329" w14:textId="77777777" w:rsidR="00D1542E" w:rsidRPr="00D1542E" w:rsidRDefault="00D1542E" w:rsidP="00D1542E">
      <w:pPr>
        <w:pStyle w:val="NoSpacing"/>
        <w:rPr>
          <w:sz w:val="20"/>
          <w:szCs w:val="20"/>
        </w:rPr>
      </w:pPr>
    </w:p>
    <w:p w14:paraId="7F603C08"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As part of our commitment to give you exceptional service, we believe it is important to communicate with you throughout your case. As there are new developments on your case, of course we will contact you immediately. At this time, we wanted to simply let you know that you and your case were continuing to be addressed and handled by your team here at the {{FIRM_NAME}}. We are transparent when it comes to your case as we have told you from the start, “this is your case” and “we are always on your side”.</w:t>
      </w:r>
    </w:p>
    <w:p w14:paraId="29EBEB54" w14:textId="77777777" w:rsidR="00D1542E" w:rsidRPr="00D1542E" w:rsidRDefault="00D1542E" w:rsidP="00D1542E">
      <w:pPr>
        <w:ind w:firstLine="720"/>
        <w:jc w:val="both"/>
        <w:rPr>
          <w:rFonts w:ascii="Helvetica" w:hAnsi="Helvetica" w:cs="Helvetica"/>
          <w:sz w:val="20"/>
          <w:szCs w:val="20"/>
        </w:rPr>
      </w:pPr>
    </w:p>
    <w:p w14:paraId="5AAFC90F"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As we continue to handle your case, please let us know if you ever have any questions. We are here for you. It is our goal to offer you the peace of mind that we would want if this were our family member.</w:t>
      </w:r>
    </w:p>
    <w:p w14:paraId="24C13299" w14:textId="77777777" w:rsidR="00D1542E" w:rsidRPr="00D1542E" w:rsidRDefault="00D1542E" w:rsidP="00D1542E">
      <w:pPr>
        <w:jc w:val="both"/>
        <w:rPr>
          <w:rFonts w:ascii="Helvetica" w:hAnsi="Helvetica" w:cs="Helvetica"/>
          <w:sz w:val="20"/>
          <w:szCs w:val="20"/>
        </w:rPr>
      </w:pPr>
      <w:r w:rsidRPr="00D1542E">
        <w:rPr>
          <w:rFonts w:ascii="Helvetica" w:hAnsi="Helvetica" w:cs="Helvetica"/>
          <w:sz w:val="20"/>
          <w:szCs w:val="20"/>
        </w:rPr>
        <w:t>Below is our promise to you:</w:t>
      </w:r>
    </w:p>
    <w:p w14:paraId="22BECB82" w14:textId="77777777" w:rsidR="00D1542E" w:rsidRPr="00D1542E" w:rsidRDefault="00D1542E" w:rsidP="00D1542E">
      <w:pPr>
        <w:jc w:val="both"/>
        <w:rPr>
          <w:rFonts w:ascii="Helvetica" w:hAnsi="Helvetica" w:cs="Helvetica"/>
          <w:sz w:val="20"/>
          <w:szCs w:val="20"/>
        </w:rPr>
      </w:pPr>
      <w:r w:rsidRPr="00D1542E">
        <w:rPr>
          <w:rFonts w:ascii="Helvetica" w:hAnsi="Helvetica" w:cs="Helvetica"/>
          <w:sz w:val="20"/>
          <w:szCs w:val="20"/>
        </w:rPr>
        <w:t xml:space="preserve"> </w:t>
      </w:r>
    </w:p>
    <w:p w14:paraId="0C920F59"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Listen to you attentively</w:t>
      </w:r>
    </w:p>
    <w:p w14:paraId="5A6389FE"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Speak to you truthfully and clearly</w:t>
      </w:r>
    </w:p>
    <w:p w14:paraId="37B1CC1C"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Respond to you quickly and patiently</w:t>
      </w:r>
    </w:p>
    <w:p w14:paraId="3AF02B29"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Provide you with a highly skilled legal team</w:t>
      </w:r>
    </w:p>
    <w:p w14:paraId="2AB48755"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 xml:space="preserve">Act at all times in your best interest </w:t>
      </w:r>
    </w:p>
    <w:p w14:paraId="6AB88DA3"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Treat you with the utmost respect</w:t>
      </w:r>
    </w:p>
    <w:p w14:paraId="451E842D"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As a reminder, if you have any new medical information or information from your insurance company, please contact us immediately and make sure we get a copy for our files. We always want to stay informed of any new developments in your case.</w:t>
      </w:r>
    </w:p>
    <w:p w14:paraId="3EC183A5" w14:textId="77777777" w:rsidR="00D1542E" w:rsidRPr="00D1542E" w:rsidRDefault="00D1542E" w:rsidP="00D1542E">
      <w:pPr>
        <w:ind w:firstLine="720"/>
        <w:jc w:val="both"/>
        <w:rPr>
          <w:rFonts w:ascii="Helvetica" w:hAnsi="Helvetica" w:cs="Helvetica"/>
          <w:sz w:val="20"/>
          <w:szCs w:val="20"/>
        </w:rPr>
      </w:pPr>
    </w:p>
    <w:p w14:paraId="20E42DDB"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 xml:space="preserve">Thank you for allowing us to represent you or your loved one in this very important time. We appreciate your trust and are honored that you selected our firm.  </w:t>
      </w:r>
    </w:p>
    <w:p w14:paraId="247FE194" w14:textId="113EE79A" w:rsidR="00100711" w:rsidRPr="00A76373" w:rsidRDefault="00100711" w:rsidP="00100711">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2596B433" wp14:editId="454D1B07">
            <wp:simplePos x="0" y="0"/>
            <wp:positionH relativeFrom="column">
              <wp:posOffset>3323284</wp:posOffset>
            </wp:positionH>
            <wp:positionV relativeFrom="paragraph">
              <wp:posOffset>148633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8FDA835" w14:textId="26FB497C" w:rsidR="00100711" w:rsidRDefault="00100711" w:rsidP="00100711">
      <w:pPr>
        <w:ind w:left="5670"/>
        <w:rPr>
          <w:rFonts w:ascii="Helvetica" w:hAnsi="Helvetica" w:cs="Helvetica"/>
          <w:b/>
          <w:color w:val="B3885D"/>
          <w:spacing w:val="10"/>
        </w:rPr>
      </w:pPr>
    </w:p>
    <w:p w14:paraId="162AD0FF" w14:textId="77777777" w:rsidR="00100711" w:rsidRDefault="00100711" w:rsidP="00100711">
      <w:pPr>
        <w:ind w:left="5670"/>
        <w:rPr>
          <w:rFonts w:ascii="Helvetica" w:hAnsi="Helvetica" w:cs="Helvetica"/>
          <w:b/>
          <w:color w:val="B3885D"/>
          <w:spacing w:val="10"/>
        </w:rPr>
      </w:pPr>
    </w:p>
    <w:p w14:paraId="7A5D5563" w14:textId="77777777" w:rsidR="00100711" w:rsidRDefault="00100711" w:rsidP="00100711">
      <w:pPr>
        <w:rPr>
          <w:rFonts w:ascii="Helvetica" w:hAnsi="Helvetica" w:cs="Helvetica"/>
          <w:b/>
          <w:color w:val="B3885D"/>
          <w:spacing w:val="10"/>
        </w:rPr>
      </w:pPr>
    </w:p>
    <w:p w14:paraId="69A1BEF5" w14:textId="77777777" w:rsidR="00100711" w:rsidRPr="00425787" w:rsidRDefault="00100711" w:rsidP="00100711">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7D27B0EA" w14:textId="77777777" w:rsidR="00100711" w:rsidRPr="00425787" w:rsidRDefault="00100711" w:rsidP="00100711">
      <w:pPr>
        <w:rPr>
          <w:rFonts w:ascii="Helvetica" w:hAnsi="Helvetica"/>
        </w:rPr>
      </w:pPr>
    </w:p>
    <w:p w14:paraId="76BB0122" w14:textId="77777777" w:rsidR="00100711" w:rsidRPr="00CB13A2" w:rsidRDefault="00100711" w:rsidP="00100711">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7F276691" w14:textId="77777777" w:rsidR="00100711" w:rsidRPr="008015EC" w:rsidRDefault="00100711" w:rsidP="00100711">
      <w:pPr>
        <w:rPr>
          <w:rFonts w:ascii="Helvetica" w:hAnsi="Helvetica"/>
          <w:sz w:val="22"/>
          <w:szCs w:val="22"/>
        </w:rPr>
      </w:pPr>
    </w:p>
    <w:p w14:paraId="581E3D8C" w14:textId="3547B259" w:rsidR="001C39F3" w:rsidRPr="00100711" w:rsidRDefault="00D1542E" w:rsidP="00100711">
      <w:pPr>
        <w:jc w:val="both"/>
        <w:rPr>
          <w:rFonts w:ascii="Helvetica" w:hAnsi="Helvetica" w:cs="Helvetica"/>
          <w:sz w:val="20"/>
          <w:szCs w:val="20"/>
        </w:rPr>
      </w:pPr>
      <w:r w:rsidRPr="00D1542E">
        <w:rPr>
          <w:rFonts w:ascii="Helvetica" w:hAnsi="Helvetica" w:cs="Helvetica"/>
          <w:sz w:val="20"/>
          <w:szCs w:val="20"/>
        </w:rPr>
        <w:t>P.S. Our firm is always accepting new clients. Referrals are the biggest form of flattery.</w:t>
      </w:r>
    </w:p>
    <w:sectPr w:rsidR="001C39F3" w:rsidRPr="00100711"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5AFD3" w14:textId="77777777" w:rsidR="00C467D7" w:rsidRDefault="00C467D7" w:rsidP="00261308">
      <w:r>
        <w:separator/>
      </w:r>
    </w:p>
  </w:endnote>
  <w:endnote w:type="continuationSeparator" w:id="0">
    <w:p w14:paraId="31D911BE" w14:textId="77777777" w:rsidR="00C467D7" w:rsidRDefault="00C467D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E4B1F" w14:textId="77777777" w:rsidR="00C467D7" w:rsidRDefault="00C467D7" w:rsidP="00261308">
      <w:r>
        <w:separator/>
      </w:r>
    </w:p>
  </w:footnote>
  <w:footnote w:type="continuationSeparator" w:id="0">
    <w:p w14:paraId="351A75AC" w14:textId="77777777" w:rsidR="00C467D7" w:rsidRDefault="00C467D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0D4F54"/>
    <w:rsid w:val="00100711"/>
    <w:rsid w:val="00117D3D"/>
    <w:rsid w:val="001347B3"/>
    <w:rsid w:val="00174AC4"/>
    <w:rsid w:val="001C39F3"/>
    <w:rsid w:val="001E133B"/>
    <w:rsid w:val="00261308"/>
    <w:rsid w:val="00271D48"/>
    <w:rsid w:val="002B110B"/>
    <w:rsid w:val="00360AA9"/>
    <w:rsid w:val="00365EC4"/>
    <w:rsid w:val="00392695"/>
    <w:rsid w:val="003E1557"/>
    <w:rsid w:val="00425787"/>
    <w:rsid w:val="005967D4"/>
    <w:rsid w:val="005A4B64"/>
    <w:rsid w:val="005D0D06"/>
    <w:rsid w:val="00606291"/>
    <w:rsid w:val="006A76D3"/>
    <w:rsid w:val="007651CF"/>
    <w:rsid w:val="00775F19"/>
    <w:rsid w:val="007D5D17"/>
    <w:rsid w:val="008828B6"/>
    <w:rsid w:val="00936BDE"/>
    <w:rsid w:val="00A65BE2"/>
    <w:rsid w:val="00AD138C"/>
    <w:rsid w:val="00B314E6"/>
    <w:rsid w:val="00B635E9"/>
    <w:rsid w:val="00B92D3C"/>
    <w:rsid w:val="00BB48AD"/>
    <w:rsid w:val="00BD6B64"/>
    <w:rsid w:val="00C33AEB"/>
    <w:rsid w:val="00C467D7"/>
    <w:rsid w:val="00C531C6"/>
    <w:rsid w:val="00CB13A2"/>
    <w:rsid w:val="00D12318"/>
    <w:rsid w:val="00D1542E"/>
    <w:rsid w:val="00D83C82"/>
    <w:rsid w:val="00DA312F"/>
    <w:rsid w:val="00DB4E9A"/>
    <w:rsid w:val="00DE7EF3"/>
    <w:rsid w:val="00EB71E1"/>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2021-05-26T21:35:00Z</dcterms:created>
  <dcterms:modified xsi:type="dcterms:W3CDTF">2022-02-22T20:49:00Z</dcterms:modified>
</cp:coreProperties>
</file>