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A63E3" w14:textId="0C592A92" w:rsidR="00293519" w:rsidRPr="00CE74F2" w:rsidRDefault="00293519" w:rsidP="00A74B28">
      <w:pPr>
        <w:spacing w:line="220" w:lineRule="exact"/>
        <w:jc w:val="center"/>
        <w:rPr>
          <w:bCs/>
        </w:rPr>
      </w:pPr>
      <w:r w:rsidRPr="00CE74F2">
        <w:t>{{TODAY_LONG}}</w:t>
      </w:r>
    </w:p>
    <w:p w14:paraId="0106F1C8" w14:textId="77777777" w:rsidR="00293519" w:rsidRPr="00CE74F2" w:rsidRDefault="00293519" w:rsidP="00293519">
      <w:pPr>
        <w:spacing w:line="220" w:lineRule="exact"/>
        <w:rPr>
          <w:bCs/>
        </w:rPr>
      </w:pPr>
    </w:p>
    <w:p w14:paraId="027631F1" w14:textId="77777777" w:rsidR="00293519" w:rsidRPr="00CE74F2" w:rsidRDefault="00293519" w:rsidP="00293519">
      <w:pPr>
        <w:spacing w:line="220" w:lineRule="exact"/>
        <w:rPr>
          <w:rFonts w:eastAsia="Times New Roman"/>
          <w:shd w:val="clear" w:color="auto" w:fill="FFFFFF"/>
        </w:rPr>
      </w:pPr>
      <w:r w:rsidRPr="00CE74F2">
        <w:rPr>
          <w:shd w:val="clear" w:color="auto" w:fill="FFFFFF"/>
        </w:rPr>
        <w:t>{{</w:t>
      </w:r>
      <w:proofErr w:type="spellStart"/>
      <w:r w:rsidRPr="00CE74F2">
        <w:rPr>
          <w:shd w:val="clear" w:color="auto" w:fill="FFFFFF"/>
        </w:rPr>
        <w:t>fullname</w:t>
      </w:r>
      <w:proofErr w:type="spellEnd"/>
      <w:r w:rsidRPr="00CE74F2">
        <w:rPr>
          <w:shd w:val="clear" w:color="auto" w:fill="FFFFFF"/>
        </w:rPr>
        <w:t>}}</w:t>
      </w:r>
    </w:p>
    <w:p w14:paraId="0B66AB72" w14:textId="77777777" w:rsidR="00293519" w:rsidRPr="00CE74F2" w:rsidRDefault="00293519" w:rsidP="00293519">
      <w:pPr>
        <w:spacing w:line="220" w:lineRule="exact"/>
        <w:rPr>
          <w:shd w:val="clear" w:color="auto" w:fill="FFFFFF"/>
        </w:rPr>
      </w:pPr>
      <w:r w:rsidRPr="00CE74F2">
        <w:rPr>
          <w:shd w:val="clear" w:color="auto" w:fill="FFFFFF"/>
        </w:rPr>
        <w:t>{{clientAddress1Line1}}</w:t>
      </w:r>
    </w:p>
    <w:p w14:paraId="7CCBD890" w14:textId="77777777" w:rsidR="00293519" w:rsidRPr="00CE74F2" w:rsidRDefault="00293519" w:rsidP="00293519">
      <w:pPr>
        <w:spacing w:line="220" w:lineRule="exact"/>
        <w:rPr>
          <w:shd w:val="clear" w:color="auto" w:fill="FFFFFF"/>
        </w:rPr>
      </w:pPr>
      <w:r w:rsidRPr="00CE74F2">
        <w:rPr>
          <w:shd w:val="clear" w:color="auto" w:fill="FFFFFF"/>
        </w:rPr>
        <w:t>{{clientAddress1Line2}}</w:t>
      </w:r>
    </w:p>
    <w:p w14:paraId="333FFAF4" w14:textId="77777777" w:rsidR="00293519" w:rsidRPr="00CE74F2" w:rsidRDefault="00293519" w:rsidP="00293519">
      <w:pPr>
        <w:spacing w:line="220" w:lineRule="exact"/>
        <w:rPr>
          <w:shd w:val="clear" w:color="auto" w:fill="FFFFFF"/>
        </w:rPr>
      </w:pPr>
      <w:r w:rsidRPr="00CE74F2">
        <w:rPr>
          <w:shd w:val="clear" w:color="auto" w:fill="FFFFFF"/>
        </w:rPr>
        <w:t>{{clientAddress1City}}, {{clientAddress1State}} {{clientAddress1Zip}}</w:t>
      </w:r>
    </w:p>
    <w:p w14:paraId="388B4014" w14:textId="77777777" w:rsidR="00293519" w:rsidRPr="00CE74F2" w:rsidRDefault="00293519" w:rsidP="0029351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exact"/>
      </w:pPr>
    </w:p>
    <w:p w14:paraId="51260626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Re: Su accidente el día </w:t>
      </w:r>
      <w:r w:rsidRPr="00CE74F2">
        <w:rPr>
          <w:rFonts w:eastAsia="Times New Roman"/>
          <w:iCs/>
          <w:lang w:eastAsia="zh-TW"/>
        </w:rPr>
        <w:t>{{</w:t>
      </w:r>
      <w:proofErr w:type="spellStart"/>
      <w:r>
        <w:rPr>
          <w:rFonts w:eastAsia="Times New Roman"/>
          <w:iCs/>
          <w:lang w:eastAsia="zh-TW"/>
        </w:rPr>
        <w:t>incidentDate</w:t>
      </w:r>
      <w:proofErr w:type="spellEnd"/>
      <w:r>
        <w:rPr>
          <w:rFonts w:eastAsia="Times New Roman"/>
          <w:iCs/>
          <w:lang w:eastAsia="zh-TW"/>
        </w:rPr>
        <w:t xml:space="preserve"> </w:t>
      </w:r>
      <w:r w:rsidRPr="00F41546">
        <w:rPr>
          <w:rFonts w:eastAsia="Times New Roman"/>
          <w:iCs/>
          <w:lang w:eastAsia="zh-TW"/>
        </w:rPr>
        <w:t xml:space="preserve">| </w:t>
      </w:r>
      <w:proofErr w:type="spellStart"/>
      <w:r w:rsidRPr="00F41546">
        <w:rPr>
          <w:rFonts w:eastAsia="Times New Roman"/>
          <w:iCs/>
          <w:lang w:eastAsia="zh-TW"/>
        </w:rPr>
        <w:t>longDate</w:t>
      </w:r>
      <w:proofErr w:type="spellEnd"/>
      <w:r w:rsidRPr="00CE74F2">
        <w:rPr>
          <w:rFonts w:eastAsia="Times New Roman"/>
          <w:iCs/>
          <w:lang w:eastAsia="zh-TW"/>
        </w:rPr>
        <w:t>}}</w:t>
      </w:r>
    </w:p>
    <w:p w14:paraId="3AC6B333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73D58BBC" w14:textId="77777777" w:rsidR="00293519" w:rsidRPr="006B3C30" w:rsidRDefault="00293519" w:rsidP="00293519">
      <w:pPr>
        <w:spacing w:line="220" w:lineRule="exact"/>
        <w:rPr>
          <w:rFonts w:eastAsia="Times New Roman"/>
        </w:rPr>
      </w:pPr>
      <w:proofErr w:type="spellStart"/>
      <w:r>
        <w:rPr>
          <w:rFonts w:eastAsia="Times New Roman"/>
          <w:color w:val="000000"/>
        </w:rPr>
        <w:t>Estimad</w:t>
      </w:r>
      <w:r w:rsidRPr="00032838">
        <w:rPr>
          <w:rFonts w:eastAsia="Times New Roman"/>
          <w:color w:val="000000"/>
          <w:highlight w:val="yellow"/>
        </w:rPr>
        <w:t>a</w:t>
      </w:r>
      <w:proofErr w:type="spellEnd"/>
      <w:r w:rsidRPr="00032838">
        <w:rPr>
          <w:rFonts w:eastAsia="Times New Roman"/>
          <w:color w:val="000000"/>
          <w:highlight w:val="yellow"/>
        </w:rPr>
        <w:t>/o</w:t>
      </w:r>
      <w:r w:rsidRPr="006B3C30">
        <w:rPr>
          <w:rFonts w:eastAsia="Times New Roman"/>
          <w:color w:val="000000"/>
        </w:rPr>
        <w:t xml:space="preserve"> </w:t>
      </w:r>
      <w:r>
        <w:rPr>
          <w:highlight w:val="yellow"/>
        </w:rPr>
        <w:t>Sr</w:t>
      </w:r>
      <w:r w:rsidRPr="007D223B">
        <w:rPr>
          <w:highlight w:val="yellow"/>
        </w:rPr>
        <w:t>.</w:t>
      </w:r>
      <w:r>
        <w:t>/</w:t>
      </w:r>
      <w:r w:rsidRPr="00032838">
        <w:rPr>
          <w:highlight w:val="yellow"/>
        </w:rPr>
        <w:t>a</w:t>
      </w:r>
      <w:r w:rsidRPr="007D223B">
        <w:t xml:space="preserve"> {{</w:t>
      </w:r>
      <w:proofErr w:type="spellStart"/>
      <w:r w:rsidRPr="007D223B">
        <w:t>lastname</w:t>
      </w:r>
      <w:proofErr w:type="spellEnd"/>
      <w:r w:rsidRPr="007D223B">
        <w:t>}}:</w:t>
      </w:r>
    </w:p>
    <w:p w14:paraId="625E8DD3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073D275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El propósito de esta carta es de obtener una actualización de su tratamiento médico. Por lo tanto, por favor de llenar esta forma y regrésela a nuestra oficina en el sobre incluido. Su atención es importante y también apreciada. </w:t>
      </w:r>
    </w:p>
    <w:p w14:paraId="565DC78A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6BCEEB1" w14:textId="07617C29" w:rsidR="00293519" w:rsidRPr="00CE74F2" w:rsidRDefault="00293519" w:rsidP="00293519">
      <w:pPr>
        <w:spacing w:line="220" w:lineRule="exact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¿Todavía está bajo tratamiento? </w:t>
      </w:r>
      <w:r>
        <w:rPr>
          <w:rFonts w:eastAsia="Times New Roman"/>
          <w:lang w:val="es-MX" w:eastAsia="zh-TW"/>
        </w:rPr>
        <w:t xml:space="preserve"> </w:t>
      </w:r>
      <w:r w:rsidRPr="00CE74F2">
        <w:rPr>
          <w:rFonts w:eastAsia="Times New Roman"/>
          <w:lang w:val="es-MX" w:eastAsia="zh-TW"/>
        </w:rPr>
        <w:t>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</w:t>
      </w:r>
    </w:p>
    <w:p w14:paraId="791DFC46" w14:textId="50F04732" w:rsidR="00293519" w:rsidRPr="00CE74F2" w:rsidRDefault="00293519" w:rsidP="00293519">
      <w:pPr>
        <w:spacing w:line="220" w:lineRule="exact"/>
        <w:jc w:val="both"/>
        <w:rPr>
          <w:rFonts w:eastAsia="Times New Roman"/>
          <w:u w:val="single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</w:t>
      </w:r>
      <w:r w:rsidRPr="00CE74F2">
        <w:rPr>
          <w:rFonts w:eastAsia="Times New Roman"/>
          <w:lang w:val="es-MX" w:eastAsia="zh-TW"/>
        </w:rPr>
        <w:t>___</w:t>
      </w:r>
    </w:p>
    <w:p w14:paraId="0E6412ED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3036CD90" w14:textId="1A1EE787" w:rsidR="00293519" w:rsidRPr="00CE74F2" w:rsidRDefault="00293519" w:rsidP="00293519">
      <w:pPr>
        <w:spacing w:line="220" w:lineRule="exact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¿Si todavía está bajo tratamiento, con quien y con qué frecuencia? 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</w:t>
      </w:r>
    </w:p>
    <w:p w14:paraId="4178E162" w14:textId="39BCD729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_____________</w:t>
      </w:r>
    </w:p>
    <w:p w14:paraId="556B3ECC" w14:textId="20DD614D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____________</w:t>
      </w:r>
    </w:p>
    <w:p w14:paraId="0E54FBEB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D5117BF" w14:textId="7FF203B8" w:rsidR="00293519" w:rsidRPr="00CE74F2" w:rsidRDefault="00293519" w:rsidP="00293519">
      <w:pPr>
        <w:spacing w:line="220" w:lineRule="exact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¿Si su tratamiento ha concluido, qué fue la fecha de su último tratamiento? _____</w:t>
      </w:r>
      <w:r>
        <w:rPr>
          <w:rFonts w:eastAsia="Times New Roman"/>
          <w:lang w:val="es-MX" w:eastAsia="zh-TW"/>
        </w:rPr>
        <w:t>___________</w:t>
      </w:r>
      <w:r w:rsidRPr="00CE74F2">
        <w:rPr>
          <w:rFonts w:eastAsia="Times New Roman"/>
          <w:lang w:val="es-MX" w:eastAsia="zh-TW"/>
        </w:rPr>
        <w:t>____</w:t>
      </w:r>
    </w:p>
    <w:p w14:paraId="5B08EF20" w14:textId="484CE4C2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__________________________________________________________</w:t>
      </w:r>
      <w:r>
        <w:rPr>
          <w:rFonts w:eastAsia="Times New Roman"/>
          <w:lang w:val="es-MX" w:eastAsia="zh-TW"/>
        </w:rPr>
        <w:t>____________</w:t>
      </w:r>
      <w:r w:rsidRPr="00CE74F2">
        <w:rPr>
          <w:rFonts w:eastAsia="Times New Roman"/>
          <w:lang w:val="es-MX" w:eastAsia="zh-TW"/>
        </w:rPr>
        <w:t>____________</w:t>
      </w:r>
    </w:p>
    <w:p w14:paraId="0CA76F88" w14:textId="77777777" w:rsidR="00293519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00CA7878" w14:textId="7CC0D48F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 xml:space="preserve">Estamos conscientes de los médicos siguientes que lo trataron con respecto a su reclamo: 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540"/>
        <w:gridCol w:w="5580"/>
      </w:tblGrid>
      <w:tr w:rsidR="00293519" w:rsidRPr="00CE74F2" w14:paraId="66539989" w14:textId="77777777" w:rsidTr="0011751A">
        <w:tc>
          <w:tcPr>
            <w:tcW w:w="540" w:type="dxa"/>
          </w:tcPr>
          <w:p w14:paraId="727C3EE6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1.</w:t>
            </w:r>
          </w:p>
        </w:tc>
        <w:tc>
          <w:tcPr>
            <w:tcW w:w="5580" w:type="dxa"/>
          </w:tcPr>
          <w:p w14:paraId="2385FD50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</w:p>
        </w:tc>
      </w:tr>
      <w:tr w:rsidR="00293519" w:rsidRPr="00CE74F2" w14:paraId="2A810B4C" w14:textId="77777777" w:rsidTr="0011751A">
        <w:tc>
          <w:tcPr>
            <w:tcW w:w="540" w:type="dxa"/>
          </w:tcPr>
          <w:p w14:paraId="303614CE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2.</w:t>
            </w:r>
          </w:p>
        </w:tc>
        <w:tc>
          <w:tcPr>
            <w:tcW w:w="5580" w:type="dxa"/>
          </w:tcPr>
          <w:p w14:paraId="25C8FC3A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</w:p>
        </w:tc>
      </w:tr>
      <w:tr w:rsidR="00293519" w:rsidRPr="00CE74F2" w14:paraId="6A2D5BB9" w14:textId="77777777" w:rsidTr="0011751A">
        <w:tc>
          <w:tcPr>
            <w:tcW w:w="540" w:type="dxa"/>
          </w:tcPr>
          <w:p w14:paraId="634E71C3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3.</w:t>
            </w:r>
          </w:p>
        </w:tc>
        <w:tc>
          <w:tcPr>
            <w:tcW w:w="5580" w:type="dxa"/>
          </w:tcPr>
          <w:p w14:paraId="536F26B9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</w:p>
        </w:tc>
      </w:tr>
      <w:tr w:rsidR="00293519" w:rsidRPr="00CE74F2" w14:paraId="7F9B426F" w14:textId="77777777" w:rsidTr="0011751A">
        <w:tc>
          <w:tcPr>
            <w:tcW w:w="540" w:type="dxa"/>
          </w:tcPr>
          <w:p w14:paraId="6924C436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4.</w:t>
            </w:r>
          </w:p>
        </w:tc>
        <w:tc>
          <w:tcPr>
            <w:tcW w:w="5580" w:type="dxa"/>
          </w:tcPr>
          <w:p w14:paraId="42883D0F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 xml:space="preserve"> </w:t>
            </w:r>
          </w:p>
        </w:tc>
      </w:tr>
      <w:tr w:rsidR="00293519" w:rsidRPr="00CE74F2" w14:paraId="4195F774" w14:textId="77777777" w:rsidTr="0011751A">
        <w:tc>
          <w:tcPr>
            <w:tcW w:w="540" w:type="dxa"/>
          </w:tcPr>
          <w:p w14:paraId="0250A24D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bCs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>5.</w:t>
            </w:r>
          </w:p>
        </w:tc>
        <w:tc>
          <w:tcPr>
            <w:tcW w:w="5580" w:type="dxa"/>
          </w:tcPr>
          <w:p w14:paraId="6A6F0EC1" w14:textId="77777777" w:rsidR="00293519" w:rsidRPr="00CE74F2" w:rsidRDefault="00293519" w:rsidP="0011751A">
            <w:pPr>
              <w:spacing w:line="220" w:lineRule="exact"/>
              <w:jc w:val="both"/>
              <w:rPr>
                <w:rFonts w:eastAsia="Times New Roman"/>
                <w:color w:val="222222"/>
                <w:lang w:eastAsia="zh-TW"/>
              </w:rPr>
            </w:pPr>
            <w:r w:rsidRPr="00CE74F2">
              <w:rPr>
                <w:rFonts w:eastAsia="Times New Roman"/>
                <w:color w:val="222222"/>
                <w:lang w:eastAsia="zh-TW"/>
              </w:rPr>
              <w:t xml:space="preserve"> </w:t>
            </w:r>
          </w:p>
        </w:tc>
      </w:tr>
    </w:tbl>
    <w:p w14:paraId="3142F8DB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621F4F1E" w14:textId="77777777" w:rsidR="00293519" w:rsidRDefault="00293519" w:rsidP="00293519">
      <w:pPr>
        <w:spacing w:line="220" w:lineRule="exact"/>
        <w:jc w:val="both"/>
        <w:rPr>
          <w:rFonts w:eastAsia="Times New Roman"/>
          <w:color w:val="222222"/>
          <w:lang w:eastAsia="zh-TW"/>
        </w:rPr>
      </w:pPr>
      <w:r w:rsidRPr="00846F11">
        <w:rPr>
          <w:rFonts w:eastAsia="Times New Roman"/>
          <w:lang w:val="es-MX" w:eastAsia="zh-TW"/>
        </w:rPr>
        <w:t>En el espacio proporcionado debajo escriba los nombres y las direcciones de proveedores adicionales de asistencia médica que usted ha visto para su accidente que no son listados arriba para que podamos obtener sus archivos:</w:t>
      </w:r>
      <w:r w:rsidRPr="00846F11">
        <w:rPr>
          <w:rFonts w:eastAsia="Times New Roman"/>
          <w:color w:val="222222"/>
          <w:lang w:eastAsia="zh-TW"/>
        </w:rPr>
        <w:t xml:space="preserve"> </w:t>
      </w:r>
    </w:p>
    <w:p w14:paraId="64E51E36" w14:textId="596A67DC" w:rsidR="00293519" w:rsidRPr="00293519" w:rsidRDefault="00293519" w:rsidP="00293519">
      <w:pPr>
        <w:spacing w:line="220" w:lineRule="exact"/>
        <w:jc w:val="both"/>
        <w:rPr>
          <w:rFonts w:eastAsia="Times New Roman"/>
          <w:color w:val="222222"/>
          <w:lang w:eastAsia="zh-TW"/>
        </w:rPr>
      </w:pPr>
      <w:r w:rsidRPr="00846F11">
        <w:rPr>
          <w:rFonts w:eastAsia="Times New Roman"/>
          <w:lang w:val="es-MX" w:eastAsia="zh-TW"/>
        </w:rPr>
        <w:t>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</w:t>
      </w:r>
      <w:r w:rsidRPr="00846F11">
        <w:rPr>
          <w:rFonts w:eastAsia="Times New Roman"/>
          <w:lang w:val="es-MX" w:eastAsia="zh-TW"/>
        </w:rPr>
        <w:t>_____________________________</w:t>
      </w:r>
    </w:p>
    <w:p w14:paraId="44C4FBB9" w14:textId="77777777" w:rsidR="00293519" w:rsidRPr="004D7FA2" w:rsidRDefault="00293519" w:rsidP="00293519">
      <w:pPr>
        <w:tabs>
          <w:tab w:val="left" w:pos="5220"/>
        </w:tabs>
        <w:spacing w:line="220" w:lineRule="exact"/>
        <w:jc w:val="both"/>
        <w:rPr>
          <w:rFonts w:eastAsia="Times New Roman"/>
          <w:lang w:val="es-MX" w:eastAsia="zh-TW"/>
        </w:rPr>
      </w:pPr>
      <w:r w:rsidRPr="004D7FA2">
        <w:rPr>
          <w:rFonts w:eastAsia="Times New Roman"/>
          <w:lang w:val="es-MX" w:eastAsia="zh-TW"/>
        </w:rPr>
        <w:tab/>
      </w:r>
    </w:p>
    <w:p w14:paraId="09038517" w14:textId="07308A22" w:rsidR="00293519" w:rsidRP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293519">
        <w:rPr>
          <w:rFonts w:eastAsia="Times New Roman"/>
          <w:bCs/>
          <w:lang w:val="es-MX" w:eastAsia="zh-TW"/>
        </w:rPr>
        <w:t>¿Desea hacer un reclamo de pérdida de sueldo? Si ( ) No ( ) Si contesto que sí,   aproximadamente cuánto tiempo ha perdido de trabajo:</w:t>
      </w:r>
    </w:p>
    <w:p w14:paraId="2DDE4BD2" w14:textId="1E179032" w:rsidR="00293519" w:rsidRPr="00293519" w:rsidRDefault="00293519" w:rsidP="00293519">
      <w:pPr>
        <w:spacing w:line="220" w:lineRule="exact"/>
        <w:jc w:val="both"/>
        <w:rPr>
          <w:rFonts w:eastAsia="Times New Roman"/>
          <w:b/>
          <w:bCs/>
          <w:lang w:val="es-MX" w:eastAsia="zh-TW"/>
        </w:rPr>
      </w:pPr>
      <w:r w:rsidRPr="004D7FA2">
        <w:rPr>
          <w:rFonts w:eastAsia="Times New Roman"/>
          <w:lang w:val="es-MX" w:eastAsia="zh-TW"/>
        </w:rPr>
        <w:t>___________________________________________________________________________________________________________________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</w:t>
      </w:r>
      <w:r w:rsidRPr="004D7FA2">
        <w:rPr>
          <w:rFonts w:eastAsia="Times New Roman"/>
          <w:lang w:val="es-MX" w:eastAsia="zh-TW"/>
        </w:rPr>
        <w:t>_________________________</w:t>
      </w:r>
    </w:p>
    <w:p w14:paraId="440F7B06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b/>
          <w:bCs/>
          <w:lang w:val="es-MX" w:eastAsia="zh-TW"/>
        </w:rPr>
      </w:pPr>
    </w:p>
    <w:p w14:paraId="62694D21" w14:textId="77777777" w:rsid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846F11">
        <w:rPr>
          <w:rFonts w:eastAsia="Times New Roman"/>
          <w:lang w:val="es-MX" w:eastAsia="zh-TW"/>
        </w:rPr>
        <w:t>Si desea hacer un reclamo de pérdida de sueldo, por favor de listar su empleador, dirección y información de contacto de su supervisor:</w:t>
      </w:r>
    </w:p>
    <w:p w14:paraId="1DADD70A" w14:textId="3E4E719C" w:rsidR="00293519" w:rsidRPr="00846F11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846F11">
        <w:rPr>
          <w:rFonts w:eastAsia="Times New Roman"/>
          <w:lang w:val="es-MX" w:eastAsia="zh-TW"/>
        </w:rPr>
        <w:t>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lang w:val="es-MX" w:eastAsia="zh-TW"/>
        </w:rPr>
        <w:t>____________________________________</w:t>
      </w:r>
      <w:r w:rsidRPr="00846F11">
        <w:rPr>
          <w:rFonts w:eastAsia="Times New Roman"/>
          <w:lang w:val="es-MX" w:eastAsia="zh-TW"/>
        </w:rPr>
        <w:t>________________</w:t>
      </w:r>
    </w:p>
    <w:p w14:paraId="311F6D6E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</w:p>
    <w:p w14:paraId="20163CE4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51E52C36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6133246E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035998BA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2DCC75EB" w14:textId="77777777" w:rsidR="00293519" w:rsidRDefault="00293519" w:rsidP="00293519">
      <w:pPr>
        <w:spacing w:line="220" w:lineRule="exact"/>
        <w:jc w:val="both"/>
        <w:rPr>
          <w:rFonts w:eastAsia="Times New Roman"/>
          <w:b/>
          <w:lang w:val="es-MX" w:eastAsia="zh-TW"/>
        </w:rPr>
      </w:pPr>
    </w:p>
    <w:p w14:paraId="1DB5E3CA" w14:textId="1F44CF2B" w:rsidR="00293519" w:rsidRP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293519">
        <w:rPr>
          <w:rFonts w:eastAsia="Times New Roman"/>
          <w:bCs/>
          <w:lang w:val="es-MX" w:eastAsia="zh-TW"/>
        </w:rPr>
        <w:t>Comentarios adicionales:</w:t>
      </w:r>
      <w:r w:rsidRPr="00293519">
        <w:rPr>
          <w:rFonts w:eastAsia="Times New Roman"/>
          <w:bCs/>
          <w:lang w:val="es-MX" w:eastAsia="zh-TW"/>
        </w:rPr>
        <w:tab/>
      </w:r>
    </w:p>
    <w:p w14:paraId="65F07327" w14:textId="17140694" w:rsidR="00293519" w:rsidRPr="00293519" w:rsidRDefault="00293519" w:rsidP="00293519">
      <w:pPr>
        <w:spacing w:line="220" w:lineRule="exact"/>
        <w:jc w:val="both"/>
        <w:rPr>
          <w:rFonts w:eastAsia="Times New Roman"/>
          <w:bCs/>
          <w:lang w:val="es-MX" w:eastAsia="zh-TW"/>
        </w:rPr>
      </w:pPr>
      <w:r w:rsidRPr="00293519">
        <w:rPr>
          <w:rFonts w:eastAsia="Times New Roman"/>
          <w:bCs/>
          <w:lang w:val="es-MX" w:eastAsia="zh-TW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7E96E7" w14:textId="77777777" w:rsidR="00293519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176FFFCD" w14:textId="04461B19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Nosotros también queremos tomar esta oportunidad de recordarle de tener cuidado con cualquier información que usted anuncie como en MYSPACE, FACEBOOK, CRAIGSLIST, etc., inclusive fotografías y/o información biográfica, como esto es información que llega a ser parte del dominio público que puede ser utilizado contra usted por compañías de seguros y sus ajustadores y abogados. Le aconsejo que no anuncie nada.</w:t>
      </w:r>
    </w:p>
    <w:p w14:paraId="3EB513D2" w14:textId="77777777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</w:p>
    <w:p w14:paraId="43C6298B" w14:textId="1716B4AF" w:rsidR="00293519" w:rsidRPr="00CE74F2" w:rsidRDefault="00293519" w:rsidP="00293519">
      <w:pPr>
        <w:spacing w:line="220" w:lineRule="exact"/>
        <w:jc w:val="both"/>
        <w:rPr>
          <w:rFonts w:eastAsia="Times New Roman"/>
          <w:lang w:val="es-MX" w:eastAsia="zh-TW"/>
        </w:rPr>
      </w:pPr>
      <w:r w:rsidRPr="00CE74F2">
        <w:rPr>
          <w:rFonts w:eastAsia="Times New Roman"/>
          <w:lang w:val="es-MX" w:eastAsia="zh-TW"/>
        </w:rPr>
        <w:t>Si tiene preguntas, por favor no dude en comunicarse ni mi ayudante, directamente al número (</w:t>
      </w:r>
      <w:r w:rsidR="00A74B28">
        <w:rPr>
          <w:rFonts w:eastAsia="Times New Roman"/>
          <w:lang w:val="es-MX" w:eastAsia="zh-TW"/>
        </w:rPr>
        <w:t>253) 215-1271.</w:t>
      </w:r>
    </w:p>
    <w:p w14:paraId="2353EF0A" w14:textId="77777777" w:rsidR="00293519" w:rsidRDefault="00293519"/>
    <w:p w14:paraId="63B05D1F" w14:textId="217FD789" w:rsidR="0087349E" w:rsidRDefault="0087349E"/>
    <w:p w14:paraId="617C24ED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bookmarkStart w:id="0" w:name="_Hlk54690336"/>
      <w:bookmarkStart w:id="1" w:name="_Hlk54691026"/>
      <w:bookmarkEnd w:id="0"/>
    </w:p>
    <w:p w14:paraId="39EFAF94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D6A710D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A74ACE8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6440D25" w14:textId="77777777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8967415" w14:textId="582D3D6E" w:rsidR="0051195A" w:rsidRDefault="0051195A" w:rsidP="0051195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13526F0" wp14:editId="0F2382C8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sz w:val="22"/>
          <w:szCs w:val="22"/>
        </w:rPr>
        <w:t xml:space="preserve">Le Saluda </w:t>
      </w:r>
      <w:proofErr w:type="spellStart"/>
      <w:r>
        <w:rPr>
          <w:rFonts w:ascii="Helvetica" w:hAnsi="Helvetica"/>
          <w:sz w:val="22"/>
          <w:szCs w:val="22"/>
        </w:rPr>
        <w:t>Atentamente</w:t>
      </w:r>
      <w:proofErr w:type="spellEnd"/>
      <w:r w:rsidRPr="00A76373">
        <w:rPr>
          <w:rFonts w:ascii="Helvetica" w:hAnsi="Helvetica"/>
          <w:sz w:val="22"/>
          <w:szCs w:val="22"/>
        </w:rPr>
        <w:t>,</w:t>
      </w:r>
    </w:p>
    <w:p w14:paraId="5EEFF6CF" w14:textId="77777777" w:rsidR="0051195A" w:rsidRPr="008F502B" w:rsidRDefault="0051195A" w:rsidP="0051195A">
      <w:pPr>
        <w:spacing w:before="100" w:after="100"/>
        <w:ind w:left="5040" w:firstLine="720"/>
        <w:rPr>
          <w:rFonts w:ascii="Helvetica" w:hAnsi="Helvetica" w:cs="Times New Roman"/>
          <w:sz w:val="22"/>
          <w:szCs w:val="22"/>
        </w:rPr>
      </w:pPr>
    </w:p>
    <w:p w14:paraId="36DC5158" w14:textId="77777777" w:rsidR="0051195A" w:rsidRDefault="0051195A" w:rsidP="0051195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D297742" w14:textId="77777777" w:rsidR="0051195A" w:rsidRDefault="0051195A" w:rsidP="0051195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AD0F418" w14:textId="77777777" w:rsidR="0051195A" w:rsidRPr="008F502B" w:rsidRDefault="0051195A" w:rsidP="0051195A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3D3123BF" w14:textId="77777777" w:rsidR="0051195A" w:rsidRPr="00CB13A2" w:rsidRDefault="0051195A" w:rsidP="0051195A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bookmarkEnd w:id="1"/>
    <w:p w14:paraId="2B32C350" w14:textId="7FA10413" w:rsidR="00293519" w:rsidRDefault="00293519" w:rsidP="00293519">
      <w:r w:rsidRPr="00CE74F2">
        <w:rPr>
          <w:highlight w:val="yellow"/>
        </w:rPr>
        <w:t>Enclosures</w:t>
      </w:r>
    </w:p>
    <w:sectPr w:rsidR="00293519" w:rsidSect="00DE7EF3">
      <w:headerReference w:type="default" r:id="rId8"/>
      <w:footerReference w:type="default" r:id="rId9"/>
      <w:pgSz w:w="12240" w:h="15840"/>
      <w:pgMar w:top="1149" w:right="1440" w:bottom="1440" w:left="900" w:header="677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65A54" w14:textId="77777777" w:rsidR="00AD02D3" w:rsidRDefault="00AD02D3" w:rsidP="00261308">
      <w:r>
        <w:separator/>
      </w:r>
    </w:p>
  </w:endnote>
  <w:endnote w:type="continuationSeparator" w:id="0">
    <w:p w14:paraId="201B5380" w14:textId="77777777" w:rsidR="00AD02D3" w:rsidRDefault="00AD02D3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F192E" w14:textId="77777777" w:rsidR="00261308" w:rsidRDefault="005A4B64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17547E" wp14:editId="421153C5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57AC8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C778EB" wp14:editId="5876ACBB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A9DCAD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E6508" w14:textId="77777777" w:rsidR="00AD02D3" w:rsidRDefault="00AD02D3" w:rsidP="00261308">
      <w:r>
        <w:separator/>
      </w:r>
    </w:p>
  </w:footnote>
  <w:footnote w:type="continuationSeparator" w:id="0">
    <w:p w14:paraId="53473A7C" w14:textId="77777777" w:rsidR="00AD02D3" w:rsidRDefault="00AD02D3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A74B28" w:rsidRPr="005D0D06" w14:paraId="1FF79A1F" w14:textId="77777777" w:rsidTr="00A277A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FF61E5C" w14:textId="77777777" w:rsidR="00A74B28" w:rsidRPr="00775F19" w:rsidRDefault="00A74B28" w:rsidP="00A74B28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A74B28" w:rsidRPr="005D0D06" w14:paraId="0B4ADDC4" w14:textId="77777777" w:rsidTr="00A277A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78E063E9" w14:textId="77777777" w:rsidR="00A74B28" w:rsidRPr="00B314E6" w:rsidRDefault="00A74B28" w:rsidP="00A74B28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5365DAE1" w14:textId="77777777" w:rsidR="00A74B28" w:rsidRPr="00B314E6" w:rsidRDefault="00A74B28" w:rsidP="00A74B28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58ABFAF" w14:textId="77777777" w:rsidR="00A74B28" w:rsidRPr="00B314E6" w:rsidRDefault="00A74B28" w:rsidP="00A74B28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36E85D2A" w14:textId="77777777" w:rsidR="00A74B28" w:rsidRPr="00B314E6" w:rsidRDefault="00A74B28" w:rsidP="00A74B28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A74B28" w:rsidRPr="005D0D06" w14:paraId="6CD27862" w14:textId="77777777" w:rsidTr="00A277A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522A62F2" w14:textId="77777777" w:rsidR="00A74B28" w:rsidRPr="00775F19" w:rsidRDefault="00A74B28" w:rsidP="00A74B28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3F22C757" w14:textId="77777777" w:rsidR="00A74B28" w:rsidRPr="00775F19" w:rsidRDefault="00A74B28" w:rsidP="00A74B28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34461DE3" w14:textId="77777777" w:rsidR="00A74B28" w:rsidRPr="005D0D06" w:rsidRDefault="00A74B28" w:rsidP="00A74B28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00F559AC" w14:textId="77777777" w:rsidR="00A74B28" w:rsidRPr="00B314E6" w:rsidRDefault="00A74B28" w:rsidP="00A74B28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5F7DC48B" w14:textId="77777777" w:rsidR="00A74B28" w:rsidRPr="00775F19" w:rsidRDefault="00A74B28" w:rsidP="00A74B28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76E9F703" w14:textId="77777777" w:rsidR="00A74B28" w:rsidRPr="00775F19" w:rsidRDefault="00A74B28" w:rsidP="00A74B28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08B636B0" w14:textId="77777777" w:rsidR="00A74B28" w:rsidRPr="00775F19" w:rsidRDefault="00A74B28" w:rsidP="00A74B28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515CB682" w14:textId="77777777" w:rsidR="00A74B28" w:rsidRPr="00775F19" w:rsidRDefault="00A74B28" w:rsidP="00A74B28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0BFEB9FE" w14:textId="6BF23BAA" w:rsidR="005A4B64" w:rsidRPr="00A74B28" w:rsidRDefault="00A74B28" w:rsidP="00A74B28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6A3AD088" wp14:editId="6D5EE132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16036"/>
    <w:multiLevelType w:val="hybridMultilevel"/>
    <w:tmpl w:val="5E2E5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41"/>
    <w:rsid w:val="00030093"/>
    <w:rsid w:val="00117D3D"/>
    <w:rsid w:val="00125EAE"/>
    <w:rsid w:val="00131C62"/>
    <w:rsid w:val="001A6641"/>
    <w:rsid w:val="001E133B"/>
    <w:rsid w:val="002155FE"/>
    <w:rsid w:val="00261308"/>
    <w:rsid w:val="00271D48"/>
    <w:rsid w:val="00293519"/>
    <w:rsid w:val="002B110B"/>
    <w:rsid w:val="003700C7"/>
    <w:rsid w:val="00376639"/>
    <w:rsid w:val="0051195A"/>
    <w:rsid w:val="005967D4"/>
    <w:rsid w:val="005A4B64"/>
    <w:rsid w:val="00677E98"/>
    <w:rsid w:val="00754BFD"/>
    <w:rsid w:val="007D5D17"/>
    <w:rsid w:val="0087349E"/>
    <w:rsid w:val="00A0127D"/>
    <w:rsid w:val="00A65BE2"/>
    <w:rsid w:val="00A74B28"/>
    <w:rsid w:val="00AD02D3"/>
    <w:rsid w:val="00BD6B64"/>
    <w:rsid w:val="00DB4E9A"/>
    <w:rsid w:val="00DE7EF3"/>
    <w:rsid w:val="00E309C6"/>
    <w:rsid w:val="00F05478"/>
    <w:rsid w:val="00F91A4E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3B721"/>
  <w15:chartTrackingRefBased/>
  <w15:docId w15:val="{DFE24787-D515-4D44-9F56-1EAF08B4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7349E"/>
    <w:pPr>
      <w:spacing w:after="200" w:line="276" w:lineRule="auto"/>
      <w:ind w:left="720"/>
      <w:contextualSpacing/>
    </w:pPr>
    <w:rPr>
      <w:rFonts w:ascii="Cambria" w:eastAsia="Times New Roman" w:hAnsi="Cambria" w:cs="Times New Roman"/>
      <w:spacing w:val="-3"/>
      <w:sz w:val="23"/>
      <w:szCs w:val="23"/>
    </w:rPr>
  </w:style>
  <w:style w:type="paragraph" w:customStyle="1" w:styleId="Body">
    <w:name w:val="Body"/>
    <w:rsid w:val="0087349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paragraph" w:styleId="NoSpacing">
    <w:name w:val="No Spacing"/>
    <w:uiPriority w:val="1"/>
    <w:qFormat/>
    <w:rsid w:val="0087349E"/>
    <w:rPr>
      <w:rFonts w:ascii="Calibri" w:eastAsia="Calibri" w:hAnsi="Calibri" w:cs="Times New Roman"/>
      <w:sz w:val="22"/>
      <w:szCs w:val="22"/>
    </w:rPr>
  </w:style>
  <w:style w:type="paragraph" w:customStyle="1" w:styleId="AttorneyName">
    <w:name w:val="Attorney Name"/>
    <w:basedOn w:val="Normal"/>
    <w:rsid w:val="0087349E"/>
    <w:pPr>
      <w:spacing w:line="240" w:lineRule="exact"/>
    </w:pPr>
    <w:rPr>
      <w:rFonts w:ascii="Times New Roman" w:eastAsia="Times New Roman" w:hAnsi="Times New Roman" w:cs="Times New Roman"/>
      <w:sz w:val="20"/>
      <w:szCs w:val="20"/>
      <w:lang w:val="en-PH" w:eastAsia="en-PH"/>
    </w:rPr>
  </w:style>
  <w:style w:type="table" w:styleId="TableGrid">
    <w:name w:val="Table Grid"/>
    <w:basedOn w:val="TableNormal"/>
    <w:uiPriority w:val="39"/>
    <w:rsid w:val="00A74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Library/Group%20Containers/UBF8T346G9.Office/User%20Content.localized/Templates.localized/GMIL_Letterhhead_Sma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GMIL_Letterhhead_Small.dotx</Template>
  <TotalTime>1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</dc:creator>
  <cp:keywords/>
  <dc:description/>
  <cp:lastModifiedBy>Ricardo Ricardo</cp:lastModifiedBy>
  <cp:revision>4</cp:revision>
  <cp:lastPrinted>2020-07-15T17:48:00Z</cp:lastPrinted>
  <dcterms:created xsi:type="dcterms:W3CDTF">2021-05-26T20:09:00Z</dcterms:created>
  <dcterms:modified xsi:type="dcterms:W3CDTF">2022-02-22T21:40:00Z</dcterms:modified>
</cp:coreProperties>
</file>