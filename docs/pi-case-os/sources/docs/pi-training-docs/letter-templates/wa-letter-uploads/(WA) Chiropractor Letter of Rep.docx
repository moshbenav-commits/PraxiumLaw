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F2D68" w14:textId="79F0E2BB" w:rsidR="00F960B0" w:rsidRDefault="00F960B0" w:rsidP="00D14982">
      <w:pPr>
        <w:ind w:right="-558"/>
        <w:jc w:val="center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{{TODAY_LONG}}</w:t>
      </w:r>
    </w:p>
    <w:p w14:paraId="29372528" w14:textId="439947DF" w:rsidR="005A45AA" w:rsidRDefault="005A45AA" w:rsidP="00D14982">
      <w:pPr>
        <w:ind w:right="-558"/>
        <w:jc w:val="center"/>
        <w:rPr>
          <w:rFonts w:ascii="Helvetica" w:hAnsi="Helvetica" w:cs="Helvetica"/>
          <w:sz w:val="21"/>
          <w:szCs w:val="21"/>
        </w:rPr>
      </w:pPr>
    </w:p>
    <w:p w14:paraId="6A6715C5" w14:textId="77777777" w:rsidR="005A45AA" w:rsidRPr="00F960B0" w:rsidRDefault="005A45AA" w:rsidP="00D14982">
      <w:pPr>
        <w:ind w:right="-558"/>
        <w:jc w:val="center"/>
        <w:rPr>
          <w:rFonts w:ascii="Helvetica" w:hAnsi="Helvetica" w:cs="Helvetica"/>
          <w:sz w:val="21"/>
          <w:szCs w:val="21"/>
        </w:rPr>
      </w:pPr>
    </w:p>
    <w:p w14:paraId="6D2DB536" w14:textId="77777777" w:rsidR="00F960B0" w:rsidRPr="00473BF7" w:rsidRDefault="00F960B0" w:rsidP="00F960B0">
      <w:pPr>
        <w:ind w:right="-558"/>
        <w:rPr>
          <w:rFonts w:ascii="Helvetica" w:hAnsi="Helvetica" w:cs="Helvetica"/>
          <w:sz w:val="21"/>
          <w:szCs w:val="21"/>
        </w:rPr>
      </w:pPr>
      <w:r w:rsidRPr="00473BF7">
        <w:rPr>
          <w:rFonts w:ascii="Helvetica" w:hAnsi="Helvetica" w:cs="Helvetica"/>
          <w:b/>
          <w:sz w:val="21"/>
          <w:szCs w:val="21"/>
          <w:u w:val="single"/>
        </w:rPr>
        <w:t>SENT VIA FACSIMILE &amp; EMAIL</w:t>
      </w:r>
    </w:p>
    <w:p w14:paraId="0D8DCEEF" w14:textId="77777777" w:rsidR="00F960B0" w:rsidRPr="00473BF7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{{meds.provider.name}}</w:t>
      </w:r>
    </w:p>
    <w:p w14:paraId="1448531C" w14:textId="77777777" w:rsidR="00F960B0" w:rsidRPr="00473BF7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473BF7">
        <w:rPr>
          <w:rFonts w:ascii="Helvetica" w:hAnsi="Helvetica" w:cs="Helvetica"/>
          <w:b/>
          <w:sz w:val="21"/>
          <w:szCs w:val="21"/>
        </w:rPr>
        <w:t xml:space="preserve">ATTENTION: BILLING </w:t>
      </w:r>
    </w:p>
    <w:p w14:paraId="35A91A10" w14:textId="77777777" w:rsidR="00F960B0" w:rsidRPr="00473BF7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.address1line1}}, {{meds.provider.address1line2}}</w:t>
      </w:r>
    </w:p>
    <w:p w14:paraId="335996D4" w14:textId="77777777" w:rsidR="00F960B0" w:rsidRPr="00473BF7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.address1city}}, {{meds.provider.address1state}} {{meds.provider.address1zip}}</w:t>
      </w:r>
    </w:p>
    <w:p w14:paraId="0EFC13A4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F: {{</w:t>
      </w:r>
      <w:proofErr w:type="gramStart"/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473BF7">
        <w:rPr>
          <w:rFonts w:ascii="Helvetica" w:hAnsi="Helvetica" w:cs="Helvetica"/>
          <w:sz w:val="21"/>
          <w:szCs w:val="21"/>
          <w:shd w:val="clear" w:color="auto" w:fill="FFFFFF"/>
        </w:rPr>
        <w:t>.fax1}}</w:t>
      </w:r>
    </w:p>
    <w:p w14:paraId="778A3F22" w14:textId="77777777" w:rsidR="00F960B0" w:rsidRPr="00F960B0" w:rsidRDefault="00F960B0" w:rsidP="00F960B0">
      <w:pPr>
        <w:ind w:left="2160" w:right="-558" w:firstLine="720"/>
        <w:rPr>
          <w:rFonts w:ascii="Helvetica" w:hAnsi="Helvetica" w:cs="Helvetica"/>
          <w:b/>
          <w:bCs/>
          <w:sz w:val="21"/>
          <w:szCs w:val="21"/>
        </w:rPr>
      </w:pPr>
    </w:p>
    <w:p w14:paraId="0DA50346" w14:textId="719CA181" w:rsidR="00F960B0" w:rsidRPr="00F960B0" w:rsidRDefault="00F960B0" w:rsidP="00546FBB">
      <w:pPr>
        <w:ind w:left="1843" w:right="-558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Re: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="00546FBB">
        <w:rPr>
          <w:rFonts w:ascii="Helvetica" w:eastAsia="Calibri" w:hAnsi="Helvetica" w:cs="Helvetica"/>
          <w:sz w:val="21"/>
          <w:szCs w:val="21"/>
        </w:rPr>
        <w:br/>
      </w:r>
      <w:r w:rsidRPr="00F960B0">
        <w:rPr>
          <w:rFonts w:ascii="Helvetica" w:eastAsia="Calibri" w:hAnsi="Helvetica" w:cs="Helvetica"/>
          <w:sz w:val="21"/>
          <w:szCs w:val="21"/>
        </w:rPr>
        <w:t>Our Client: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="00546FBB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  <w:t>{{name}}</w:t>
      </w:r>
    </w:p>
    <w:p w14:paraId="2D623FD9" w14:textId="77777777" w:rsidR="00F960B0" w:rsidRPr="00F960B0" w:rsidRDefault="00F960B0" w:rsidP="00F960B0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Date of Birth: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clientBirthdate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2D382E0B" w14:textId="77777777" w:rsidR="00F960B0" w:rsidRPr="00F960B0" w:rsidRDefault="00F960B0" w:rsidP="00F960B0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Date of Loss: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incidentDate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5EBFB991" w14:textId="3E8E51A2" w:rsidR="00F960B0" w:rsidRDefault="00F960B0" w:rsidP="00F960B0">
      <w:pPr>
        <w:ind w:left="2880" w:right="-558" w:firstLine="720"/>
        <w:rPr>
          <w:rFonts w:ascii="Helvetica" w:eastAsia="Calibri" w:hAnsi="Helvetica" w:cs="Helvetica"/>
          <w:sz w:val="21"/>
          <w:szCs w:val="21"/>
        </w:rPr>
      </w:pPr>
    </w:p>
    <w:p w14:paraId="0901E5B0" w14:textId="77777777" w:rsidR="005A45AA" w:rsidRDefault="005A45AA" w:rsidP="001D7986">
      <w:pPr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362C5FFC" w14:textId="77777777" w:rsidR="001D7986" w:rsidRPr="001D7986" w:rsidRDefault="001D7986" w:rsidP="001D7986">
      <w:pPr>
        <w:ind w:right="-558"/>
        <w:rPr>
          <w:rFonts w:ascii="Helvetica" w:hAnsi="Helvetica" w:cs="Helvetica"/>
          <w:sz w:val="21"/>
          <w:szCs w:val="21"/>
        </w:rPr>
      </w:pPr>
    </w:p>
    <w:p w14:paraId="5F6B1E36" w14:textId="77777777" w:rsidR="001D7986" w:rsidRPr="001D7986" w:rsidRDefault="001D7986" w:rsidP="001D7986">
      <w:pPr>
        <w:ind w:right="-558"/>
        <w:rPr>
          <w:rFonts w:ascii="Helvetica" w:hAnsi="Helvetica" w:cs="Helvetica"/>
          <w:sz w:val="21"/>
          <w:szCs w:val="21"/>
        </w:rPr>
      </w:pPr>
      <w:r w:rsidRPr="001D7986">
        <w:rPr>
          <w:rFonts w:ascii="Helvetica" w:hAnsi="Helvetica" w:cs="Helvetica"/>
          <w:sz w:val="21"/>
          <w:szCs w:val="21"/>
        </w:rPr>
        <w:t>To Whom It May Concern,</w:t>
      </w:r>
    </w:p>
    <w:p w14:paraId="2B72EB64" w14:textId="77777777" w:rsidR="001D7986" w:rsidRPr="001D7986" w:rsidRDefault="001D7986" w:rsidP="001D7986">
      <w:pPr>
        <w:ind w:right="-558"/>
        <w:rPr>
          <w:rFonts w:ascii="Helvetica" w:hAnsi="Helvetica" w:cs="Helvetica"/>
          <w:sz w:val="21"/>
          <w:szCs w:val="21"/>
        </w:rPr>
      </w:pPr>
    </w:p>
    <w:p w14:paraId="72BD12C6" w14:textId="77777777" w:rsidR="001D7986" w:rsidRPr="001D7986" w:rsidRDefault="001D7986" w:rsidP="001D7986">
      <w:pPr>
        <w:ind w:right="-558"/>
        <w:rPr>
          <w:rFonts w:ascii="Helvetica" w:hAnsi="Helvetica" w:cs="Helvetica"/>
          <w:sz w:val="21"/>
          <w:szCs w:val="21"/>
        </w:rPr>
      </w:pPr>
    </w:p>
    <w:p w14:paraId="5A861FA7" w14:textId="77777777" w:rsidR="001D7986" w:rsidRPr="001D7986" w:rsidRDefault="001D7986" w:rsidP="001D7986">
      <w:pPr>
        <w:ind w:right="-558"/>
        <w:rPr>
          <w:rFonts w:ascii="Helvetica" w:hAnsi="Helvetica" w:cs="Helvetica"/>
          <w:sz w:val="21"/>
          <w:szCs w:val="21"/>
        </w:rPr>
      </w:pPr>
      <w:r w:rsidRPr="001D7986">
        <w:rPr>
          <w:rFonts w:ascii="Helvetica" w:hAnsi="Helvetica" w:cs="Helvetica"/>
          <w:sz w:val="21"/>
          <w:szCs w:val="21"/>
        </w:rPr>
        <w:t>Please be advised that this office represents the above-named client. Please accept this as our letter of representation to allow communication between our offices. Enclosed for your files is a medical authorization, signed by our client.</w:t>
      </w:r>
    </w:p>
    <w:p w14:paraId="66792EE5" w14:textId="77777777" w:rsidR="001D7986" w:rsidRPr="001D7986" w:rsidRDefault="001D7986" w:rsidP="001D7986">
      <w:pPr>
        <w:ind w:right="-558"/>
        <w:rPr>
          <w:rFonts w:ascii="Helvetica" w:hAnsi="Helvetica" w:cs="Helvetica"/>
          <w:sz w:val="21"/>
          <w:szCs w:val="21"/>
        </w:rPr>
      </w:pPr>
    </w:p>
    <w:p w14:paraId="5208F03D" w14:textId="77777777" w:rsidR="001D7986" w:rsidRPr="001D7986" w:rsidRDefault="001D7986" w:rsidP="001D7986">
      <w:pPr>
        <w:ind w:right="-558"/>
        <w:rPr>
          <w:rFonts w:ascii="Helvetica" w:hAnsi="Helvetica" w:cs="Helvetica"/>
          <w:sz w:val="21"/>
          <w:szCs w:val="21"/>
        </w:rPr>
      </w:pPr>
      <w:r w:rsidRPr="001D7986">
        <w:rPr>
          <w:rFonts w:ascii="Helvetica" w:hAnsi="Helvetica" w:cs="Helvetica"/>
          <w:sz w:val="21"/>
          <w:szCs w:val="21"/>
        </w:rPr>
        <w:t>To facilitate payment of bills, please bill the client’s PIP directly. If the client does not have PIP, please hold bills until the case is settled.</w:t>
      </w:r>
    </w:p>
    <w:p w14:paraId="3BF54753" w14:textId="77777777" w:rsidR="001D7986" w:rsidRPr="001D7986" w:rsidRDefault="001D7986" w:rsidP="001D7986">
      <w:pPr>
        <w:ind w:right="-558"/>
        <w:rPr>
          <w:rFonts w:ascii="Helvetica" w:hAnsi="Helvetica" w:cs="Helvetica"/>
          <w:sz w:val="21"/>
          <w:szCs w:val="21"/>
        </w:rPr>
      </w:pPr>
    </w:p>
    <w:p w14:paraId="10EBF36A" w14:textId="4BBE1BF6" w:rsidR="00F960B0" w:rsidRDefault="001D7986" w:rsidP="001D7986">
      <w:pPr>
        <w:ind w:right="-558"/>
        <w:rPr>
          <w:rFonts w:ascii="Helvetica" w:hAnsi="Helvetica"/>
          <w:sz w:val="21"/>
          <w:szCs w:val="21"/>
        </w:rPr>
      </w:pPr>
      <w:r w:rsidRPr="001D7986">
        <w:rPr>
          <w:rFonts w:ascii="Helvetica" w:hAnsi="Helvetica" w:cs="Helvetica"/>
          <w:sz w:val="21"/>
          <w:szCs w:val="21"/>
        </w:rPr>
        <w:t>If you have any questions or concerns regarding the foregoing, please contact me at 253-951-6518.</w:t>
      </w:r>
    </w:p>
    <w:p w14:paraId="30597023" w14:textId="722FC6D4" w:rsidR="005A45AA" w:rsidRDefault="005A45AA" w:rsidP="00F960B0">
      <w:pPr>
        <w:ind w:right="-558"/>
        <w:rPr>
          <w:rFonts w:ascii="Helvetica" w:hAnsi="Helvetica"/>
          <w:sz w:val="21"/>
          <w:szCs w:val="21"/>
        </w:rPr>
      </w:pPr>
    </w:p>
    <w:p w14:paraId="2DEBA43C" w14:textId="77777777" w:rsidR="005A45AA" w:rsidRPr="00F960B0" w:rsidRDefault="005A45AA" w:rsidP="00F960B0">
      <w:pPr>
        <w:ind w:right="-558"/>
        <w:rPr>
          <w:rFonts w:ascii="Helvetica" w:hAnsi="Helvetica"/>
          <w:sz w:val="21"/>
          <w:szCs w:val="21"/>
        </w:rPr>
      </w:pPr>
    </w:p>
    <w:p w14:paraId="23E9C4A0" w14:textId="77777777" w:rsidR="001C55E5" w:rsidRDefault="001C55E5" w:rsidP="001C55E5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6E779633" w14:textId="77777777" w:rsidR="001C55E5" w:rsidRDefault="001C55E5" w:rsidP="001C55E5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1624F56C" w14:textId="377DD914" w:rsidR="001C55E5" w:rsidRDefault="001C55E5" w:rsidP="001C55E5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15650D57" wp14:editId="60BD903B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22E7EC7B" w14:textId="77777777" w:rsidR="001C55E5" w:rsidRPr="008F502B" w:rsidRDefault="001C55E5" w:rsidP="001C55E5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3667DFA9" w14:textId="77777777" w:rsidR="001C55E5" w:rsidRDefault="001C55E5" w:rsidP="001C55E5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49FC19FB" w14:textId="77777777" w:rsidR="001C55E5" w:rsidRDefault="001C55E5" w:rsidP="001C55E5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677D85E0" w14:textId="77777777" w:rsidR="001C55E5" w:rsidRPr="008F502B" w:rsidRDefault="001C55E5" w:rsidP="001C55E5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>Andrew Stikovac</w:t>
      </w:r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5585DE75" w14:textId="77777777" w:rsidR="001C55E5" w:rsidRPr="00CB13A2" w:rsidRDefault="001C55E5" w:rsidP="001C55E5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0BB4008E" w14:textId="77777777" w:rsidR="001C55E5" w:rsidRDefault="001C55E5" w:rsidP="001C55E5"/>
    <w:p w14:paraId="1385F718" w14:textId="77777777" w:rsidR="001C55E5" w:rsidRDefault="001C55E5" w:rsidP="001C55E5"/>
    <w:p w14:paraId="1B594B20" w14:textId="61FBDB9D" w:rsidR="00887AC8" w:rsidRPr="005A45AA" w:rsidRDefault="00887AC8" w:rsidP="001C55E5">
      <w:pPr>
        <w:spacing w:before="100" w:after="100"/>
        <w:ind w:left="5040" w:right="-558" w:firstLine="720"/>
        <w:rPr>
          <w:rFonts w:ascii="Helvetica" w:hAnsi="Helvetica"/>
        </w:rPr>
      </w:pPr>
    </w:p>
    <w:sectPr w:rsidR="00887AC8" w:rsidRPr="005A45AA" w:rsidSect="00887AC8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67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81FE7" w14:textId="77777777" w:rsidR="001F4823" w:rsidRDefault="001F4823" w:rsidP="00261308">
      <w:r>
        <w:separator/>
      </w:r>
    </w:p>
  </w:endnote>
  <w:endnote w:type="continuationSeparator" w:id="0">
    <w:p w14:paraId="0653CF6E" w14:textId="77777777" w:rsidR="001F4823" w:rsidRDefault="001F4823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683CE0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DA1B4" w14:textId="77777777" w:rsidR="001F4823" w:rsidRDefault="001F4823" w:rsidP="00261308">
      <w:r>
        <w:separator/>
      </w:r>
    </w:p>
  </w:footnote>
  <w:footnote w:type="continuationSeparator" w:id="0">
    <w:p w14:paraId="21CDD1FF" w14:textId="77777777" w:rsidR="001F4823" w:rsidRDefault="001F4823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3CC83502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E81C23">
          <w:pPr>
            <w:jc w:val="right"/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3565493" w:rsidR="00B314E6" w:rsidRPr="00B314E6" w:rsidRDefault="00E81C23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</w:tr>
    <w:tr w:rsidR="00B314E6" w:rsidRPr="005D0D06" w14:paraId="3DC44DEA" w14:textId="77777777" w:rsidTr="00E81C23">
      <w:trPr>
        <w:trHeight w:val="1173"/>
      </w:trPr>
      <w:tc>
        <w:tcPr>
          <w:tcW w:w="4320" w:type="dxa"/>
          <w:gridSpan w:val="2"/>
        </w:tcPr>
        <w:p w14:paraId="5F882B81" w14:textId="39FE7A5A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</w:p>
      </w:tc>
      <w:tc>
        <w:tcPr>
          <w:tcW w:w="4065" w:type="dxa"/>
          <w:gridSpan w:val="2"/>
        </w:tcPr>
        <w:p w14:paraId="48C9DECC" w14:textId="77777777" w:rsidR="00E81C23" w:rsidRPr="00775F19" w:rsidRDefault="00E81C23" w:rsidP="00E81C23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03752057" w14:textId="77777777" w:rsidR="00E81C23" w:rsidRPr="00775F19" w:rsidRDefault="00E81C23" w:rsidP="00E81C23">
          <w:pPr>
            <w:spacing w:line="220" w:lineRule="exact"/>
            <w:jc w:val="righ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3F66501E" w14:textId="77777777" w:rsidR="00E81C23" w:rsidRPr="005D0D06" w:rsidRDefault="00E81C23" w:rsidP="00E81C23">
          <w:pPr>
            <w:jc w:val="right"/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7A44D5A0" w14:textId="531C76AC" w:rsidR="00B314E6" w:rsidRPr="00775F19" w:rsidRDefault="00E81C23" w:rsidP="00E81C23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0EC05A7"/>
    <w:multiLevelType w:val="hybridMultilevel"/>
    <w:tmpl w:val="6D224182"/>
    <w:lvl w:ilvl="0" w:tplc="30F22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285FB2"/>
    <w:multiLevelType w:val="hybridMultilevel"/>
    <w:tmpl w:val="8610B6D4"/>
    <w:lvl w:ilvl="0" w:tplc="EDD83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3D7319"/>
    <w:multiLevelType w:val="hybridMultilevel"/>
    <w:tmpl w:val="BE4E3874"/>
    <w:lvl w:ilvl="0" w:tplc="003666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152B4C"/>
    <w:multiLevelType w:val="hybridMultilevel"/>
    <w:tmpl w:val="68867070"/>
    <w:lvl w:ilvl="0" w:tplc="EA50B3E8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737920"/>
    <w:multiLevelType w:val="hybridMultilevel"/>
    <w:tmpl w:val="6FFEE406"/>
    <w:lvl w:ilvl="0" w:tplc="3CEED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413454"/>
    <w:multiLevelType w:val="hybridMultilevel"/>
    <w:tmpl w:val="063217A4"/>
    <w:lvl w:ilvl="0" w:tplc="126C21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4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E97BA0"/>
    <w:multiLevelType w:val="hybridMultilevel"/>
    <w:tmpl w:val="3812674A"/>
    <w:lvl w:ilvl="0" w:tplc="04824D08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D25086"/>
    <w:multiLevelType w:val="hybridMultilevel"/>
    <w:tmpl w:val="79CAC2F2"/>
    <w:lvl w:ilvl="0" w:tplc="59300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AD652D"/>
    <w:multiLevelType w:val="hybridMultilevel"/>
    <w:tmpl w:val="9E6E51A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32FCB"/>
    <w:multiLevelType w:val="hybridMultilevel"/>
    <w:tmpl w:val="0EC4D2E4"/>
    <w:lvl w:ilvl="0" w:tplc="94AAA096">
      <w:numFmt w:val="bullet"/>
      <w:lvlText w:val="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81A8D"/>
    <w:multiLevelType w:val="hybridMultilevel"/>
    <w:tmpl w:val="511E4CCC"/>
    <w:lvl w:ilvl="0" w:tplc="854C4D7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F83103"/>
    <w:multiLevelType w:val="hybridMultilevel"/>
    <w:tmpl w:val="A0AEDE1A"/>
    <w:lvl w:ilvl="0" w:tplc="CF36E758">
      <w:start w:val="1"/>
      <w:numFmt w:val="lowerLetter"/>
      <w:lvlText w:val="(%1)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FE0549"/>
    <w:multiLevelType w:val="hybridMultilevel"/>
    <w:tmpl w:val="FAB4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6235E7"/>
    <w:multiLevelType w:val="hybridMultilevel"/>
    <w:tmpl w:val="56264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E52660"/>
    <w:multiLevelType w:val="hybridMultilevel"/>
    <w:tmpl w:val="ED6E5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093CCC"/>
    <w:multiLevelType w:val="hybridMultilevel"/>
    <w:tmpl w:val="6ED8DE3A"/>
    <w:lvl w:ilvl="0" w:tplc="223A5E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9952DD"/>
    <w:multiLevelType w:val="hybridMultilevel"/>
    <w:tmpl w:val="D92AE30A"/>
    <w:lvl w:ilvl="0" w:tplc="E68AC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B401B81"/>
    <w:multiLevelType w:val="hybridMultilevel"/>
    <w:tmpl w:val="F8B24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8"/>
  </w:num>
  <w:num w:numId="3">
    <w:abstractNumId w:val="27"/>
  </w:num>
  <w:num w:numId="4">
    <w:abstractNumId w:val="28"/>
  </w:num>
  <w:num w:numId="5">
    <w:abstractNumId w:val="34"/>
  </w:num>
  <w:num w:numId="6">
    <w:abstractNumId w:val="15"/>
  </w:num>
  <w:num w:numId="7">
    <w:abstractNumId w:val="35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6"/>
  </w:num>
  <w:num w:numId="11">
    <w:abstractNumId w:val="0"/>
  </w:num>
  <w:num w:numId="12">
    <w:abstractNumId w:val="21"/>
  </w:num>
  <w:num w:numId="13">
    <w:abstractNumId w:val="26"/>
  </w:num>
  <w:num w:numId="14">
    <w:abstractNumId w:val="23"/>
  </w:num>
  <w:num w:numId="15">
    <w:abstractNumId w:val="14"/>
  </w:num>
  <w:num w:numId="16">
    <w:abstractNumId w:val="19"/>
  </w:num>
  <w:num w:numId="17">
    <w:abstractNumId w:val="12"/>
  </w:num>
  <w:num w:numId="18">
    <w:abstractNumId w:val="13"/>
  </w:num>
  <w:num w:numId="19">
    <w:abstractNumId w:val="37"/>
  </w:num>
  <w:num w:numId="20">
    <w:abstractNumId w:val="10"/>
  </w:num>
  <w:num w:numId="21">
    <w:abstractNumId w:val="40"/>
  </w:num>
  <w:num w:numId="22">
    <w:abstractNumId w:val="11"/>
  </w:num>
  <w:num w:numId="23">
    <w:abstractNumId w:val="20"/>
  </w:num>
  <w:num w:numId="24">
    <w:abstractNumId w:val="42"/>
  </w:num>
  <w:num w:numId="25">
    <w:abstractNumId w:val="17"/>
  </w:num>
  <w:num w:numId="26">
    <w:abstractNumId w:val="2"/>
  </w:num>
  <w:num w:numId="27">
    <w:abstractNumId w:val="32"/>
  </w:num>
  <w:num w:numId="28">
    <w:abstractNumId w:val="3"/>
  </w:num>
  <w:num w:numId="29">
    <w:abstractNumId w:val="22"/>
  </w:num>
  <w:num w:numId="30">
    <w:abstractNumId w:val="38"/>
  </w:num>
  <w:num w:numId="31">
    <w:abstractNumId w:val="39"/>
  </w:num>
  <w:num w:numId="32">
    <w:abstractNumId w:val="4"/>
  </w:num>
  <w:num w:numId="33">
    <w:abstractNumId w:val="9"/>
  </w:num>
  <w:num w:numId="34">
    <w:abstractNumId w:val="33"/>
  </w:num>
  <w:num w:numId="35">
    <w:abstractNumId w:val="41"/>
  </w:num>
  <w:num w:numId="36">
    <w:abstractNumId w:val="36"/>
  </w:num>
  <w:num w:numId="37">
    <w:abstractNumId w:val="1"/>
  </w:num>
  <w:num w:numId="38">
    <w:abstractNumId w:val="31"/>
  </w:num>
  <w:num w:numId="39">
    <w:abstractNumId w:val="25"/>
  </w:num>
  <w:num w:numId="40">
    <w:abstractNumId w:val="8"/>
  </w:num>
  <w:num w:numId="41">
    <w:abstractNumId w:val="29"/>
  </w:num>
  <w:num w:numId="4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B191F"/>
    <w:rsid w:val="000B202D"/>
    <w:rsid w:val="000D1B54"/>
    <w:rsid w:val="001132BD"/>
    <w:rsid w:val="00115227"/>
    <w:rsid w:val="00117D3D"/>
    <w:rsid w:val="001347B3"/>
    <w:rsid w:val="001638C0"/>
    <w:rsid w:val="00174AC4"/>
    <w:rsid w:val="001950C4"/>
    <w:rsid w:val="001B2CD3"/>
    <w:rsid w:val="001B664E"/>
    <w:rsid w:val="001C39F3"/>
    <w:rsid w:val="001C55E5"/>
    <w:rsid w:val="001D7986"/>
    <w:rsid w:val="001E133B"/>
    <w:rsid w:val="001F4823"/>
    <w:rsid w:val="00246721"/>
    <w:rsid w:val="00261308"/>
    <w:rsid w:val="00271D48"/>
    <w:rsid w:val="00275927"/>
    <w:rsid w:val="00276AE7"/>
    <w:rsid w:val="002812F0"/>
    <w:rsid w:val="002A1CA8"/>
    <w:rsid w:val="002B110B"/>
    <w:rsid w:val="002B49EF"/>
    <w:rsid w:val="002D3D89"/>
    <w:rsid w:val="002D4D41"/>
    <w:rsid w:val="002D7899"/>
    <w:rsid w:val="00312777"/>
    <w:rsid w:val="003227E5"/>
    <w:rsid w:val="00333222"/>
    <w:rsid w:val="00333462"/>
    <w:rsid w:val="003417E2"/>
    <w:rsid w:val="00354B41"/>
    <w:rsid w:val="00355A10"/>
    <w:rsid w:val="00360AA9"/>
    <w:rsid w:val="00365EC4"/>
    <w:rsid w:val="00370D50"/>
    <w:rsid w:val="00392217"/>
    <w:rsid w:val="00392695"/>
    <w:rsid w:val="003A5409"/>
    <w:rsid w:val="003C7ABD"/>
    <w:rsid w:val="003E0386"/>
    <w:rsid w:val="003E1557"/>
    <w:rsid w:val="004041AE"/>
    <w:rsid w:val="00425787"/>
    <w:rsid w:val="00473BF7"/>
    <w:rsid w:val="004916B1"/>
    <w:rsid w:val="004F43FC"/>
    <w:rsid w:val="004F494A"/>
    <w:rsid w:val="00546FBB"/>
    <w:rsid w:val="00547EF7"/>
    <w:rsid w:val="005608B8"/>
    <w:rsid w:val="00562068"/>
    <w:rsid w:val="00573934"/>
    <w:rsid w:val="005967D4"/>
    <w:rsid w:val="005A45AA"/>
    <w:rsid w:val="005A4B64"/>
    <w:rsid w:val="005B037C"/>
    <w:rsid w:val="005D0D06"/>
    <w:rsid w:val="005E0EBF"/>
    <w:rsid w:val="00606291"/>
    <w:rsid w:val="006331D7"/>
    <w:rsid w:val="00651E17"/>
    <w:rsid w:val="00667772"/>
    <w:rsid w:val="006A76D3"/>
    <w:rsid w:val="006D631E"/>
    <w:rsid w:val="006E08B5"/>
    <w:rsid w:val="00702DCA"/>
    <w:rsid w:val="00707EE2"/>
    <w:rsid w:val="00751901"/>
    <w:rsid w:val="00763FA8"/>
    <w:rsid w:val="007651CF"/>
    <w:rsid w:val="00775F19"/>
    <w:rsid w:val="007A0B8B"/>
    <w:rsid w:val="007A54D8"/>
    <w:rsid w:val="007A59E0"/>
    <w:rsid w:val="007C5D9E"/>
    <w:rsid w:val="007D5D17"/>
    <w:rsid w:val="008015EC"/>
    <w:rsid w:val="00805212"/>
    <w:rsid w:val="0081564A"/>
    <w:rsid w:val="00816366"/>
    <w:rsid w:val="00884090"/>
    <w:rsid w:val="008878D5"/>
    <w:rsid w:val="00887AC8"/>
    <w:rsid w:val="008908F1"/>
    <w:rsid w:val="0089455E"/>
    <w:rsid w:val="008953D4"/>
    <w:rsid w:val="008A0D34"/>
    <w:rsid w:val="008B2761"/>
    <w:rsid w:val="008D4CFA"/>
    <w:rsid w:val="008D5C75"/>
    <w:rsid w:val="008D71D4"/>
    <w:rsid w:val="008D73BB"/>
    <w:rsid w:val="009051FE"/>
    <w:rsid w:val="009231E3"/>
    <w:rsid w:val="00936BDE"/>
    <w:rsid w:val="00955B1B"/>
    <w:rsid w:val="00977E16"/>
    <w:rsid w:val="00982FF3"/>
    <w:rsid w:val="00991D80"/>
    <w:rsid w:val="009D0274"/>
    <w:rsid w:val="009D55AA"/>
    <w:rsid w:val="00A07287"/>
    <w:rsid w:val="00A52177"/>
    <w:rsid w:val="00A54A42"/>
    <w:rsid w:val="00A65BE2"/>
    <w:rsid w:val="00A76373"/>
    <w:rsid w:val="00AA2D67"/>
    <w:rsid w:val="00AA64AD"/>
    <w:rsid w:val="00AB1FCC"/>
    <w:rsid w:val="00AC3663"/>
    <w:rsid w:val="00AC4377"/>
    <w:rsid w:val="00AD138C"/>
    <w:rsid w:val="00B12A85"/>
    <w:rsid w:val="00B137A2"/>
    <w:rsid w:val="00B314E6"/>
    <w:rsid w:val="00B336FB"/>
    <w:rsid w:val="00B635E9"/>
    <w:rsid w:val="00B92D3C"/>
    <w:rsid w:val="00BA0F8E"/>
    <w:rsid w:val="00BA3BE3"/>
    <w:rsid w:val="00BB48AD"/>
    <w:rsid w:val="00BD6B64"/>
    <w:rsid w:val="00C26482"/>
    <w:rsid w:val="00C33AEB"/>
    <w:rsid w:val="00C531C6"/>
    <w:rsid w:val="00C677BB"/>
    <w:rsid w:val="00C76B5F"/>
    <w:rsid w:val="00CA06BA"/>
    <w:rsid w:val="00CB13A2"/>
    <w:rsid w:val="00CD0EBC"/>
    <w:rsid w:val="00CE64A3"/>
    <w:rsid w:val="00CF78CA"/>
    <w:rsid w:val="00D12318"/>
    <w:rsid w:val="00D14982"/>
    <w:rsid w:val="00D1542E"/>
    <w:rsid w:val="00D518EA"/>
    <w:rsid w:val="00D75F07"/>
    <w:rsid w:val="00D83C82"/>
    <w:rsid w:val="00DA312F"/>
    <w:rsid w:val="00DB4E9A"/>
    <w:rsid w:val="00DD5416"/>
    <w:rsid w:val="00DE7EF3"/>
    <w:rsid w:val="00E26336"/>
    <w:rsid w:val="00E419D8"/>
    <w:rsid w:val="00E81C23"/>
    <w:rsid w:val="00E92161"/>
    <w:rsid w:val="00E973B2"/>
    <w:rsid w:val="00ED445B"/>
    <w:rsid w:val="00EF07F0"/>
    <w:rsid w:val="00F05478"/>
    <w:rsid w:val="00F0702A"/>
    <w:rsid w:val="00F0714C"/>
    <w:rsid w:val="00F8628C"/>
    <w:rsid w:val="00F960B0"/>
    <w:rsid w:val="00FA321A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FA8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uiPriority w:val="99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  <w:style w:type="paragraph" w:styleId="BlockText">
    <w:name w:val="Block Text"/>
    <w:basedOn w:val="Normal"/>
    <w:rsid w:val="00354B41"/>
    <w:pPr>
      <w:widowControl w:val="0"/>
      <w:autoSpaceDE w:val="0"/>
      <w:autoSpaceDN w:val="0"/>
      <w:adjustRightInd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sid w:val="00354B41"/>
    <w:rPr>
      <w:b/>
      <w:bCs/>
      <w:i/>
      <w:iCs/>
      <w:color w:val="800080"/>
    </w:rPr>
  </w:style>
  <w:style w:type="paragraph" w:styleId="EnvelopeReturn">
    <w:name w:val="envelope return"/>
    <w:basedOn w:val="Normal"/>
    <w:rsid w:val="00333222"/>
    <w:rPr>
      <w:rFonts w:ascii="Arial" w:hAnsi="Arial" w:cs="Helvetica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763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3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6</cp:revision>
  <cp:lastPrinted>2021-10-12T18:20:00Z</cp:lastPrinted>
  <dcterms:created xsi:type="dcterms:W3CDTF">2021-10-12T18:21:00Z</dcterms:created>
  <dcterms:modified xsi:type="dcterms:W3CDTF">2022-02-22T20:56:00Z</dcterms:modified>
</cp:coreProperties>
</file>