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E626C" w14:textId="77777777" w:rsidR="009231E3" w:rsidRPr="009231E3" w:rsidRDefault="009231E3" w:rsidP="009231E3">
      <w:pPr>
        <w:rPr>
          <w:rFonts w:ascii="Helvetica" w:hAnsi="Helvetica"/>
          <w:sz w:val="22"/>
          <w:szCs w:val="22"/>
        </w:rPr>
      </w:pPr>
    </w:p>
    <w:p w14:paraId="1792D3EE" w14:textId="77777777" w:rsidR="009231E3" w:rsidRPr="009231E3" w:rsidRDefault="009231E3" w:rsidP="009231E3">
      <w:pPr>
        <w:rPr>
          <w:rFonts w:ascii="Helvetica" w:hAnsi="Helvetica"/>
          <w:b/>
          <w:bCs/>
          <w:sz w:val="22"/>
          <w:szCs w:val="22"/>
          <w:u w:val="single"/>
        </w:rPr>
      </w:pPr>
      <w:r w:rsidRPr="009231E3">
        <w:rPr>
          <w:rFonts w:ascii="Helvetica" w:hAnsi="Helvetica"/>
          <w:b/>
          <w:bCs/>
          <w:sz w:val="22"/>
          <w:szCs w:val="22"/>
          <w:u w:val="single"/>
        </w:rPr>
        <w:t>SENT VIA FACSIMILE/ EMAIL</w:t>
      </w:r>
    </w:p>
    <w:p w14:paraId="76D90D53" w14:textId="77777777" w:rsidR="009231E3" w:rsidRPr="009231E3" w:rsidRDefault="009231E3" w:rsidP="009231E3">
      <w:pPr>
        <w:spacing w:line="240" w:lineRule="exact"/>
        <w:rPr>
          <w:rFonts w:ascii="Helvetica" w:hAnsi="Helvetica"/>
          <w:sz w:val="22"/>
          <w:szCs w:val="22"/>
        </w:rPr>
      </w:pPr>
      <w:bookmarkStart w:id="0" w:name="_Hlk23367590"/>
      <w:bookmarkEnd w:id="0"/>
      <w:r w:rsidRPr="009231E3">
        <w:rPr>
          <w:rFonts w:ascii="Helvetica" w:hAnsi="Helvetica"/>
          <w:sz w:val="22"/>
          <w:szCs w:val="22"/>
        </w:rPr>
        <w:t>{{insurance2.insurer.name}}</w:t>
      </w:r>
    </w:p>
    <w:p w14:paraId="7FE12E5F" w14:textId="77777777" w:rsidR="009231E3" w:rsidRPr="009231E3" w:rsidRDefault="009231E3" w:rsidP="009231E3">
      <w:pPr>
        <w:spacing w:line="240" w:lineRule="exact"/>
        <w:rPr>
          <w:rFonts w:ascii="Helvetica" w:hAnsi="Helvetica"/>
          <w:sz w:val="22"/>
          <w:szCs w:val="22"/>
        </w:rPr>
      </w:pPr>
      <w:r w:rsidRPr="009231E3">
        <w:rPr>
          <w:rFonts w:ascii="Helvetica" w:hAnsi="Helvetica"/>
          <w:sz w:val="22"/>
          <w:szCs w:val="22"/>
        </w:rPr>
        <w:t>Claim No.: {{insurance2.claimnumber}}</w:t>
      </w:r>
    </w:p>
    <w:p w14:paraId="7CBCF136" w14:textId="77777777" w:rsidR="009231E3" w:rsidRPr="009231E3" w:rsidRDefault="009231E3" w:rsidP="009231E3">
      <w:pPr>
        <w:spacing w:line="240" w:lineRule="exact"/>
        <w:rPr>
          <w:rFonts w:ascii="Helvetica" w:hAnsi="Helvetica"/>
          <w:sz w:val="22"/>
          <w:szCs w:val="22"/>
        </w:rPr>
      </w:pPr>
      <w:r w:rsidRPr="009231E3">
        <w:rPr>
          <w:rFonts w:ascii="Helvetica" w:hAnsi="Helvetica"/>
          <w:sz w:val="22"/>
          <w:szCs w:val="22"/>
        </w:rPr>
        <w:t>Attn: {{insurance2.adjuster.name}}</w:t>
      </w:r>
    </w:p>
    <w:p w14:paraId="777EAAD0" w14:textId="77777777" w:rsidR="009231E3" w:rsidRPr="009231E3" w:rsidRDefault="009231E3" w:rsidP="009231E3">
      <w:pPr>
        <w:spacing w:line="240" w:lineRule="exact"/>
        <w:rPr>
          <w:rFonts w:ascii="Helvetica" w:hAnsi="Helvetica"/>
          <w:sz w:val="22"/>
          <w:szCs w:val="22"/>
        </w:rPr>
      </w:pPr>
      <w:r w:rsidRPr="009231E3">
        <w:rPr>
          <w:rFonts w:ascii="Helvetica" w:hAnsi="Helvetica"/>
          <w:sz w:val="22"/>
          <w:szCs w:val="22"/>
        </w:rPr>
        <w:t>{{</w:t>
      </w:r>
      <w:proofErr w:type="gramStart"/>
      <w:r w:rsidRPr="009231E3">
        <w:rPr>
          <w:rFonts w:ascii="Helvetica" w:hAnsi="Helvetica"/>
          <w:sz w:val="22"/>
          <w:szCs w:val="22"/>
        </w:rPr>
        <w:t>insurance2.adjuster.address</w:t>
      </w:r>
      <w:proofErr w:type="gramEnd"/>
      <w:r w:rsidRPr="009231E3">
        <w:rPr>
          <w:rFonts w:ascii="Helvetica" w:hAnsi="Helvetica"/>
          <w:sz w:val="22"/>
          <w:szCs w:val="22"/>
        </w:rPr>
        <w:t>1line1}} {{insurance2.adjuster.address1line2}}</w:t>
      </w:r>
    </w:p>
    <w:p w14:paraId="516BD3B0" w14:textId="77777777" w:rsidR="009231E3" w:rsidRPr="007A59E0" w:rsidRDefault="009231E3" w:rsidP="009231E3">
      <w:pPr>
        <w:spacing w:line="240" w:lineRule="exact"/>
        <w:rPr>
          <w:rFonts w:ascii="Helvetica" w:hAnsi="Helvetica"/>
          <w:sz w:val="22"/>
          <w:szCs w:val="22"/>
        </w:rPr>
      </w:pPr>
      <w:r w:rsidRPr="007A59E0">
        <w:rPr>
          <w:rFonts w:ascii="Helvetica" w:hAnsi="Helvetica"/>
          <w:sz w:val="22"/>
          <w:szCs w:val="22"/>
        </w:rPr>
        <w:t>{{</w:t>
      </w:r>
      <w:proofErr w:type="gramStart"/>
      <w:r w:rsidRPr="007A59E0">
        <w:rPr>
          <w:rFonts w:ascii="Helvetica" w:hAnsi="Helvetica"/>
          <w:sz w:val="22"/>
          <w:szCs w:val="22"/>
        </w:rPr>
        <w:t>insurance2.adjuster.address</w:t>
      </w:r>
      <w:proofErr w:type="gramEnd"/>
      <w:r w:rsidRPr="007A59E0">
        <w:rPr>
          <w:rFonts w:ascii="Helvetica" w:hAnsi="Helvetica"/>
          <w:sz w:val="22"/>
          <w:szCs w:val="22"/>
        </w:rPr>
        <w:t>1city}}, {{insurance2.adjuster.address1state}} {{insurance2.adjuster.address1zip}}</w:t>
      </w:r>
    </w:p>
    <w:p w14:paraId="30A4F6F5" w14:textId="77777777" w:rsidR="009231E3" w:rsidRPr="007A59E0" w:rsidRDefault="009231E3" w:rsidP="009231E3">
      <w:pPr>
        <w:spacing w:line="240" w:lineRule="exact"/>
        <w:rPr>
          <w:rFonts w:ascii="Helvetica" w:hAnsi="Helvetica"/>
          <w:sz w:val="22"/>
          <w:szCs w:val="22"/>
        </w:rPr>
      </w:pPr>
      <w:r w:rsidRPr="007A59E0">
        <w:rPr>
          <w:rFonts w:ascii="Helvetica" w:hAnsi="Helvetica"/>
          <w:sz w:val="22"/>
          <w:szCs w:val="22"/>
        </w:rPr>
        <w:t>F: {{</w:t>
      </w:r>
      <w:proofErr w:type="gramStart"/>
      <w:r w:rsidRPr="007A59E0">
        <w:rPr>
          <w:rFonts w:ascii="Helvetica" w:hAnsi="Helvetica"/>
          <w:sz w:val="22"/>
          <w:szCs w:val="22"/>
        </w:rPr>
        <w:t>insurance2.adjuster.fax</w:t>
      </w:r>
      <w:proofErr w:type="gramEnd"/>
      <w:r w:rsidRPr="007A59E0">
        <w:rPr>
          <w:rFonts w:ascii="Helvetica" w:hAnsi="Helvetica"/>
          <w:sz w:val="22"/>
          <w:szCs w:val="22"/>
        </w:rPr>
        <w:t>1}}</w:t>
      </w:r>
    </w:p>
    <w:p w14:paraId="43A2DDAF" w14:textId="77777777" w:rsidR="009231E3" w:rsidRPr="009231E3" w:rsidRDefault="009231E3" w:rsidP="009231E3">
      <w:pPr>
        <w:spacing w:line="240" w:lineRule="exact"/>
        <w:rPr>
          <w:rFonts w:ascii="Helvetica" w:hAnsi="Helvetica"/>
          <w:sz w:val="22"/>
          <w:szCs w:val="22"/>
        </w:rPr>
      </w:pPr>
      <w:r w:rsidRPr="007A59E0">
        <w:rPr>
          <w:rFonts w:ascii="Helvetica" w:hAnsi="Helvetica"/>
          <w:sz w:val="22"/>
          <w:szCs w:val="22"/>
        </w:rPr>
        <w:t>E: {{</w:t>
      </w:r>
      <w:proofErr w:type="gramStart"/>
      <w:r w:rsidRPr="007A59E0">
        <w:rPr>
          <w:rFonts w:ascii="Helvetica" w:hAnsi="Helvetica"/>
          <w:sz w:val="22"/>
          <w:szCs w:val="22"/>
        </w:rPr>
        <w:t>insurance2.adjuster.email</w:t>
      </w:r>
      <w:proofErr w:type="gramEnd"/>
      <w:r w:rsidRPr="007A59E0">
        <w:rPr>
          <w:rFonts w:ascii="Helvetica" w:hAnsi="Helvetica"/>
          <w:sz w:val="22"/>
          <w:szCs w:val="22"/>
        </w:rPr>
        <w:t>1}}</w:t>
      </w:r>
    </w:p>
    <w:p w14:paraId="5A1F63C1" w14:textId="77777777" w:rsidR="009231E3" w:rsidRPr="009231E3" w:rsidRDefault="009231E3" w:rsidP="009231E3">
      <w:pPr>
        <w:tabs>
          <w:tab w:val="center" w:pos="1800"/>
        </w:tabs>
        <w:rPr>
          <w:rFonts w:ascii="Helvetica" w:hAnsi="Helvetica"/>
          <w:b/>
          <w:bCs/>
          <w:sz w:val="22"/>
          <w:szCs w:val="22"/>
        </w:rPr>
      </w:pPr>
    </w:p>
    <w:p w14:paraId="0142D383" w14:textId="77777777" w:rsidR="009231E3" w:rsidRPr="009231E3" w:rsidRDefault="009231E3" w:rsidP="009231E3">
      <w:pPr>
        <w:spacing w:line="240" w:lineRule="exact"/>
        <w:ind w:left="1440"/>
        <w:rPr>
          <w:rFonts w:ascii="Helvetica" w:hAnsi="Helvetica"/>
          <w:b/>
          <w:sz w:val="22"/>
          <w:szCs w:val="22"/>
          <w:highlight w:val="yellow"/>
        </w:rPr>
      </w:pPr>
      <w:r w:rsidRPr="009231E3">
        <w:rPr>
          <w:rFonts w:ascii="Helvetica" w:hAnsi="Helvetica"/>
          <w:b/>
          <w:sz w:val="22"/>
          <w:szCs w:val="22"/>
        </w:rPr>
        <w:t>RE:</w:t>
      </w:r>
      <w:r w:rsidRPr="009231E3">
        <w:rPr>
          <w:rFonts w:ascii="Helvetica" w:hAnsi="Helvetica"/>
          <w:b/>
          <w:sz w:val="22"/>
          <w:szCs w:val="22"/>
        </w:rPr>
        <w:tab/>
        <w:t>Our Client</w:t>
      </w:r>
      <w:r w:rsidRPr="009231E3">
        <w:rPr>
          <w:rFonts w:ascii="Helvetica" w:hAnsi="Helvetica"/>
          <w:b/>
          <w:sz w:val="22"/>
          <w:szCs w:val="22"/>
          <w:highlight w:val="yellow"/>
        </w:rPr>
        <w:t>(s)</w:t>
      </w:r>
      <w:r w:rsidRPr="009231E3">
        <w:rPr>
          <w:rFonts w:ascii="Helvetica" w:hAnsi="Helvetica"/>
          <w:b/>
          <w:sz w:val="22"/>
          <w:szCs w:val="22"/>
        </w:rPr>
        <w:t>:</w:t>
      </w:r>
      <w:r w:rsidRPr="009231E3">
        <w:rPr>
          <w:rFonts w:ascii="Helvetica" w:hAnsi="Helvetica"/>
          <w:b/>
          <w:sz w:val="22"/>
          <w:szCs w:val="22"/>
        </w:rPr>
        <w:tab/>
        <w:t>{{</w:t>
      </w:r>
      <w:proofErr w:type="spellStart"/>
      <w:r w:rsidRPr="009231E3">
        <w:rPr>
          <w:rFonts w:ascii="Helvetica" w:hAnsi="Helvetica"/>
          <w:b/>
          <w:sz w:val="22"/>
          <w:szCs w:val="22"/>
        </w:rPr>
        <w:t>fullname</w:t>
      </w:r>
      <w:proofErr w:type="spellEnd"/>
      <w:r w:rsidRPr="009231E3">
        <w:rPr>
          <w:rFonts w:ascii="Helvetica" w:hAnsi="Helvetica"/>
          <w:b/>
          <w:sz w:val="22"/>
          <w:szCs w:val="22"/>
        </w:rPr>
        <w:t xml:space="preserve">}}, </w:t>
      </w:r>
      <w:r w:rsidRPr="009231E3">
        <w:rPr>
          <w:rFonts w:ascii="Helvetica" w:hAnsi="Helvetica"/>
          <w:b/>
          <w:sz w:val="22"/>
          <w:szCs w:val="22"/>
          <w:highlight w:val="yellow"/>
        </w:rPr>
        <w:t>and _______</w:t>
      </w:r>
    </w:p>
    <w:p w14:paraId="7BB8E762" w14:textId="77777777" w:rsidR="009231E3" w:rsidRPr="009231E3" w:rsidRDefault="009231E3" w:rsidP="009231E3">
      <w:pPr>
        <w:tabs>
          <w:tab w:val="left" w:pos="2179"/>
        </w:tabs>
        <w:spacing w:line="240" w:lineRule="exact"/>
        <w:outlineLvl w:val="0"/>
        <w:rPr>
          <w:rFonts w:ascii="Helvetica" w:hAnsi="Helvetica"/>
          <w:b/>
          <w:sz w:val="22"/>
          <w:szCs w:val="22"/>
        </w:rPr>
      </w:pPr>
      <w:r w:rsidRPr="009231E3">
        <w:rPr>
          <w:rFonts w:ascii="Helvetica" w:hAnsi="Helvetica"/>
          <w:b/>
          <w:sz w:val="22"/>
          <w:szCs w:val="22"/>
        </w:rPr>
        <w:tab/>
        <w:t>Your Insured:</w:t>
      </w:r>
      <w:r w:rsidRPr="009231E3">
        <w:rPr>
          <w:rFonts w:ascii="Helvetica" w:hAnsi="Helvetica"/>
          <w:b/>
          <w:sz w:val="22"/>
          <w:szCs w:val="22"/>
        </w:rPr>
        <w:tab/>
        <w:t>{{insurance2.insured.name}}</w:t>
      </w:r>
    </w:p>
    <w:p w14:paraId="7F918D8A" w14:textId="77777777" w:rsidR="009231E3" w:rsidRPr="009231E3" w:rsidRDefault="009231E3" w:rsidP="009231E3">
      <w:pPr>
        <w:tabs>
          <w:tab w:val="left" w:pos="2179"/>
        </w:tabs>
        <w:spacing w:line="240" w:lineRule="exact"/>
        <w:rPr>
          <w:rFonts w:ascii="Helvetica" w:hAnsi="Helvetica"/>
          <w:b/>
          <w:sz w:val="22"/>
          <w:szCs w:val="22"/>
        </w:rPr>
      </w:pPr>
      <w:r w:rsidRPr="009231E3">
        <w:rPr>
          <w:rFonts w:ascii="Helvetica" w:hAnsi="Helvetica"/>
          <w:b/>
          <w:sz w:val="22"/>
          <w:szCs w:val="22"/>
        </w:rPr>
        <w:tab/>
        <w:t>Date of Accident:</w:t>
      </w:r>
      <w:r w:rsidRPr="009231E3">
        <w:rPr>
          <w:rFonts w:ascii="Helvetica" w:hAnsi="Helvetica"/>
          <w:b/>
          <w:sz w:val="22"/>
          <w:szCs w:val="22"/>
        </w:rPr>
        <w:tab/>
      </w:r>
      <w:proofErr w:type="gramStart"/>
      <w:r w:rsidRPr="009231E3">
        <w:rPr>
          <w:rFonts w:ascii="Helvetica" w:hAnsi="Helvetica"/>
          <w:b/>
          <w:sz w:val="22"/>
          <w:szCs w:val="22"/>
        </w:rPr>
        <w:t xml:space="preserve">{{ </w:t>
      </w:r>
      <w:proofErr w:type="spellStart"/>
      <w:r w:rsidRPr="009231E3">
        <w:rPr>
          <w:rFonts w:ascii="Helvetica" w:hAnsi="Helvetica"/>
          <w:b/>
          <w:sz w:val="22"/>
          <w:szCs w:val="22"/>
        </w:rPr>
        <w:t>incidentDate</w:t>
      </w:r>
      <w:proofErr w:type="spellEnd"/>
      <w:proofErr w:type="gramEnd"/>
      <w:r w:rsidRPr="009231E3">
        <w:rPr>
          <w:rFonts w:ascii="Helvetica" w:hAnsi="Helvetica"/>
          <w:b/>
          <w:sz w:val="22"/>
          <w:szCs w:val="22"/>
        </w:rPr>
        <w:t xml:space="preserve"> | </w:t>
      </w:r>
      <w:proofErr w:type="spellStart"/>
      <w:r w:rsidRPr="009231E3">
        <w:rPr>
          <w:rFonts w:ascii="Helvetica" w:hAnsi="Helvetica"/>
          <w:b/>
          <w:sz w:val="22"/>
          <w:szCs w:val="22"/>
        </w:rPr>
        <w:t>longDate</w:t>
      </w:r>
      <w:proofErr w:type="spellEnd"/>
      <w:r w:rsidRPr="009231E3">
        <w:rPr>
          <w:rFonts w:ascii="Helvetica" w:hAnsi="Helvetica"/>
          <w:b/>
          <w:sz w:val="22"/>
          <w:szCs w:val="22"/>
        </w:rPr>
        <w:t xml:space="preserve"> }}</w:t>
      </w:r>
    </w:p>
    <w:p w14:paraId="0DEFE4F1" w14:textId="77777777" w:rsidR="009231E3" w:rsidRPr="009231E3" w:rsidRDefault="009231E3" w:rsidP="009231E3">
      <w:pPr>
        <w:tabs>
          <w:tab w:val="left" w:pos="2179"/>
        </w:tabs>
        <w:spacing w:line="240" w:lineRule="exact"/>
        <w:rPr>
          <w:rFonts w:ascii="Helvetica" w:hAnsi="Helvetica"/>
          <w:b/>
          <w:sz w:val="22"/>
          <w:szCs w:val="22"/>
        </w:rPr>
      </w:pPr>
      <w:r w:rsidRPr="009231E3">
        <w:rPr>
          <w:rFonts w:ascii="Helvetica" w:hAnsi="Helvetica"/>
          <w:b/>
          <w:sz w:val="22"/>
          <w:szCs w:val="22"/>
        </w:rPr>
        <w:tab/>
        <w:t>Claim Number:</w:t>
      </w:r>
      <w:r w:rsidRPr="009231E3">
        <w:rPr>
          <w:rFonts w:ascii="Helvetica" w:hAnsi="Helvetica"/>
          <w:b/>
          <w:sz w:val="22"/>
          <w:szCs w:val="22"/>
        </w:rPr>
        <w:tab/>
        <w:t>{{insurance2.claimnumber}}</w:t>
      </w:r>
    </w:p>
    <w:p w14:paraId="472EA421" w14:textId="77777777" w:rsidR="009231E3" w:rsidRPr="009231E3" w:rsidRDefault="009231E3" w:rsidP="009231E3">
      <w:pPr>
        <w:tabs>
          <w:tab w:val="left" w:pos="2179"/>
        </w:tabs>
        <w:spacing w:line="240" w:lineRule="exact"/>
        <w:rPr>
          <w:rFonts w:ascii="Helvetica" w:hAnsi="Helvetica"/>
          <w:b/>
          <w:sz w:val="22"/>
          <w:szCs w:val="22"/>
        </w:rPr>
      </w:pPr>
      <w:r w:rsidRPr="009231E3">
        <w:rPr>
          <w:rFonts w:ascii="Helvetica" w:hAnsi="Helvetica"/>
          <w:b/>
          <w:sz w:val="22"/>
          <w:szCs w:val="22"/>
        </w:rPr>
        <w:tab/>
        <w:t>Policy Number:</w:t>
      </w:r>
      <w:r w:rsidRPr="009231E3">
        <w:rPr>
          <w:rFonts w:ascii="Helvetica" w:hAnsi="Helvetica"/>
          <w:b/>
          <w:sz w:val="22"/>
          <w:szCs w:val="22"/>
        </w:rPr>
        <w:tab/>
        <w:t>{{insurance2.policynumber}}</w:t>
      </w:r>
    </w:p>
    <w:p w14:paraId="413653AF" w14:textId="1994D722" w:rsidR="009231E3" w:rsidRPr="009231E3" w:rsidRDefault="009231E3" w:rsidP="007A59E0">
      <w:pPr>
        <w:tabs>
          <w:tab w:val="center" w:pos="0"/>
        </w:tabs>
        <w:ind w:left="720" w:firstLine="720"/>
        <w:rPr>
          <w:rFonts w:ascii="Helvetica" w:hAnsi="Helvetica"/>
          <w:sz w:val="22"/>
          <w:szCs w:val="22"/>
        </w:rPr>
      </w:pPr>
      <w:r w:rsidRPr="009231E3">
        <w:rPr>
          <w:rFonts w:ascii="Helvetica" w:hAnsi="Helvetica"/>
          <w:b/>
          <w:bCs/>
          <w:sz w:val="22"/>
          <w:szCs w:val="22"/>
        </w:rPr>
        <w:tab/>
      </w:r>
    </w:p>
    <w:p w14:paraId="7EA4C1FB" w14:textId="7E0E0159" w:rsidR="009231E3" w:rsidRPr="009231E3" w:rsidRDefault="009231E3" w:rsidP="007A59E0">
      <w:pPr>
        <w:shd w:val="clear" w:color="auto" w:fill="FFFFFF"/>
        <w:spacing w:line="480" w:lineRule="auto"/>
        <w:rPr>
          <w:rFonts w:ascii="Helvetica" w:hAnsi="Helvetica"/>
          <w:sz w:val="22"/>
          <w:szCs w:val="22"/>
        </w:rPr>
      </w:pPr>
      <w:r w:rsidRPr="009231E3">
        <w:rPr>
          <w:rFonts w:ascii="Helvetica" w:hAnsi="Helvetica"/>
          <w:sz w:val="22"/>
          <w:szCs w:val="22"/>
        </w:rPr>
        <w:t>Dear {{</w:t>
      </w:r>
      <w:proofErr w:type="gramStart"/>
      <w:r w:rsidRPr="009231E3">
        <w:rPr>
          <w:rFonts w:ascii="Helvetica" w:hAnsi="Helvetica"/>
          <w:sz w:val="22"/>
          <w:szCs w:val="22"/>
        </w:rPr>
        <w:t>insurance2.adjuster.lastname</w:t>
      </w:r>
      <w:proofErr w:type="gramEnd"/>
      <w:r w:rsidRPr="009231E3">
        <w:rPr>
          <w:rFonts w:ascii="Helvetica" w:hAnsi="Helvetica"/>
          <w:sz w:val="22"/>
          <w:szCs w:val="22"/>
        </w:rPr>
        <w:t>}},</w:t>
      </w:r>
    </w:p>
    <w:p w14:paraId="3749823E" w14:textId="69D21036" w:rsidR="007A59E0" w:rsidRPr="005D617F" w:rsidRDefault="005D617F" w:rsidP="007A6C3D">
      <w:pPr>
        <w:shd w:val="clear" w:color="auto" w:fill="FFFFFF"/>
        <w:spacing w:line="360" w:lineRule="auto"/>
        <w:ind w:firstLine="720"/>
        <w:jc w:val="both"/>
        <w:rPr>
          <w:rFonts w:ascii="Helvetica" w:hAnsi="Helvetica"/>
          <w:color w:val="222222"/>
          <w:sz w:val="22"/>
          <w:szCs w:val="22"/>
        </w:rPr>
      </w:pPr>
      <w:r w:rsidRPr="005D617F">
        <w:rPr>
          <w:rFonts w:ascii="Helvetica" w:hAnsi="Helvetica"/>
          <w:sz w:val="22"/>
          <w:szCs w:val="22"/>
          <w:lang w:eastAsia="ko-KR"/>
        </w:rPr>
        <w:t xml:space="preserve">Pursuant to </w:t>
      </w:r>
      <w:r w:rsidRPr="005D617F">
        <w:rPr>
          <w:rFonts w:ascii="Helvetica" w:hAnsi="Helvetica"/>
          <w:i/>
          <w:iCs/>
          <w:sz w:val="22"/>
          <w:szCs w:val="22"/>
          <w:lang w:eastAsia="ko-KR"/>
        </w:rPr>
        <w:t>Smith v. Safeco Ins.</w:t>
      </w:r>
      <w:r w:rsidRPr="005D617F">
        <w:rPr>
          <w:rFonts w:ascii="Helvetica" w:hAnsi="Helvetica"/>
          <w:sz w:val="22"/>
          <w:szCs w:val="22"/>
          <w:lang w:eastAsia="ko-KR"/>
        </w:rPr>
        <w:t>, 150 Wn.2d 478, 78 P.3d 1274 (2003), you have a duty to disclose where disclosure is in the insured’s best interest. As the damages in this matter foreseeably exceed Washington’s minimal liability limits, we request that you disclose your insured’s policy limits including that of any other possible coverage.</w:t>
      </w:r>
    </w:p>
    <w:p w14:paraId="146F785F" w14:textId="3EABD7F8" w:rsidR="009231E3" w:rsidRPr="007A6C3D" w:rsidRDefault="009231E3" w:rsidP="007A6C3D">
      <w:pPr>
        <w:shd w:val="clear" w:color="auto" w:fill="FFFFFF"/>
        <w:spacing w:line="360" w:lineRule="auto"/>
        <w:ind w:firstLine="720"/>
        <w:jc w:val="both"/>
        <w:rPr>
          <w:rFonts w:ascii="Helvetica" w:hAnsi="Helvetica"/>
          <w:color w:val="222222"/>
          <w:sz w:val="22"/>
          <w:szCs w:val="22"/>
        </w:rPr>
      </w:pPr>
      <w:r w:rsidRPr="005D617F">
        <w:rPr>
          <w:rFonts w:ascii="Helvetica" w:hAnsi="Helvetica"/>
          <w:color w:val="222222"/>
          <w:sz w:val="22"/>
          <w:szCs w:val="22"/>
        </w:rPr>
        <w:t>Let this letter serve as our formal request of said limits and put you on notice that response must be received within 10 days. Failure to provide limits will be considered in bad faith</w:t>
      </w:r>
      <w:r w:rsidRPr="009231E3">
        <w:rPr>
          <w:rFonts w:ascii="Helvetica" w:hAnsi="Helvetica"/>
          <w:color w:val="222222"/>
          <w:sz w:val="22"/>
          <w:szCs w:val="22"/>
        </w:rPr>
        <w:t>. Should you have any further questions, comments or concerns regarding the contents of this letter, or should you require further information, please do not hesitate to contact our office.</w:t>
      </w:r>
    </w:p>
    <w:p w14:paraId="13699088" w14:textId="77777777" w:rsidR="009231E3" w:rsidRPr="009231E3" w:rsidRDefault="009231E3" w:rsidP="009231E3">
      <w:pPr>
        <w:rPr>
          <w:rFonts w:ascii="Helvetica" w:hAnsi="Helvetica" w:cs="Arial"/>
          <w:bCs/>
          <w:sz w:val="22"/>
          <w:szCs w:val="22"/>
        </w:rPr>
      </w:pPr>
    </w:p>
    <w:p w14:paraId="6911E1EF" w14:textId="77777777" w:rsidR="00DB717F" w:rsidRDefault="00DB717F" w:rsidP="00DB717F">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14E99866" wp14:editId="6088496F">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6E156CAE" w14:textId="77777777" w:rsidR="00DB717F" w:rsidRPr="008F502B" w:rsidRDefault="00DB717F" w:rsidP="00DB717F">
      <w:pPr>
        <w:spacing w:before="100" w:after="100"/>
        <w:ind w:left="5040" w:firstLine="720"/>
        <w:rPr>
          <w:rFonts w:ascii="Helvetica" w:hAnsi="Helvetica"/>
          <w:sz w:val="22"/>
          <w:szCs w:val="22"/>
        </w:rPr>
      </w:pPr>
    </w:p>
    <w:p w14:paraId="46F74DC4" w14:textId="77777777" w:rsidR="00DB717F" w:rsidRDefault="00DB717F" w:rsidP="00DB717F">
      <w:pPr>
        <w:ind w:left="5670"/>
        <w:rPr>
          <w:rFonts w:ascii="Helvetica" w:hAnsi="Helvetica" w:cs="Helvetica"/>
          <w:b/>
          <w:color w:val="B3885D"/>
          <w:spacing w:val="10"/>
        </w:rPr>
      </w:pPr>
    </w:p>
    <w:p w14:paraId="186F2A1A" w14:textId="77777777" w:rsidR="00DB717F" w:rsidRDefault="00DB717F" w:rsidP="00DB717F">
      <w:pPr>
        <w:ind w:left="5670"/>
        <w:rPr>
          <w:rFonts w:ascii="Helvetica" w:hAnsi="Helvetica" w:cs="Helvetica"/>
          <w:b/>
          <w:color w:val="B3885D"/>
          <w:spacing w:val="10"/>
        </w:rPr>
      </w:pPr>
    </w:p>
    <w:p w14:paraId="7BAEEF60" w14:textId="77777777" w:rsidR="00DB717F" w:rsidRPr="008F502B" w:rsidRDefault="00DB717F" w:rsidP="00DB717F">
      <w:pPr>
        <w:ind w:left="5670"/>
        <w:rPr>
          <w:rFonts w:ascii="Helvetica" w:hAnsi="Helvetica"/>
          <w:b/>
          <w:noProof/>
          <w:color w:val="009999"/>
          <w:lang w:val="en-PH" w:eastAsia="en-PH"/>
        </w:rPr>
      </w:pPr>
      <w:r>
        <w:rPr>
          <w:rFonts w:ascii="Helvetica" w:hAnsi="Helvetica" w:cs="Helvetica"/>
          <w:b/>
          <w:color w:val="B3885D"/>
          <w:spacing w:val="10"/>
        </w:rPr>
        <w:t xml:space="preserve">Andrew </w:t>
      </w:r>
      <w:proofErr w:type="spellStart"/>
      <w:r>
        <w:rPr>
          <w:rFonts w:ascii="Helvetica" w:hAnsi="Helvetica" w:cs="Helvetica"/>
          <w:b/>
          <w:color w:val="B3885D"/>
          <w:spacing w:val="10"/>
        </w:rPr>
        <w:t>Stikovac</w:t>
      </w:r>
      <w:proofErr w:type="spellEnd"/>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01221E1B" w14:textId="77777777" w:rsidR="00DB717F" w:rsidRPr="00CB13A2" w:rsidRDefault="00DB717F" w:rsidP="00DB717F">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04B0874D" w14:textId="77777777" w:rsidR="009231E3" w:rsidRPr="009231E3" w:rsidRDefault="009231E3" w:rsidP="009231E3">
      <w:pPr>
        <w:rPr>
          <w:rFonts w:ascii="Helvetica" w:hAnsi="Helvetica"/>
          <w:sz w:val="22"/>
          <w:szCs w:val="22"/>
        </w:rPr>
      </w:pPr>
    </w:p>
    <w:p w14:paraId="08E99142" w14:textId="26328E00" w:rsidR="003A5409" w:rsidRPr="009231E3" w:rsidRDefault="003A5409" w:rsidP="009231E3">
      <w:pPr>
        <w:rPr>
          <w:rFonts w:ascii="Helvetica" w:hAnsi="Helvetica"/>
          <w:sz w:val="22"/>
          <w:szCs w:val="22"/>
        </w:rPr>
      </w:pPr>
    </w:p>
    <w:sectPr w:rsidR="003A5409" w:rsidRPr="009231E3" w:rsidSect="00AC3663">
      <w:headerReference w:type="default" r:id="rId8"/>
      <w:footerReference w:type="default" r:id="rId9"/>
      <w:type w:val="continuous"/>
      <w:pgSz w:w="12240" w:h="15840"/>
      <w:pgMar w:top="1149" w:right="1440" w:bottom="1440" w:left="900" w:header="818" w:footer="5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CB373" w14:textId="77777777" w:rsidR="008E4643" w:rsidRDefault="008E4643" w:rsidP="00261308">
      <w:r>
        <w:separator/>
      </w:r>
    </w:p>
  </w:endnote>
  <w:endnote w:type="continuationSeparator" w:id="0">
    <w:p w14:paraId="1598974D" w14:textId="77777777" w:rsidR="008E4643" w:rsidRDefault="008E4643"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algun Gothic">
    <w:altName w:val="맑은 고딕"/>
    <w:panose1 w:val="020B0503020000020004"/>
    <w:charset w:val="81"/>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C845A" w14:textId="77777777" w:rsidR="008E4643" w:rsidRDefault="008E4643" w:rsidP="00261308">
      <w:r>
        <w:separator/>
      </w:r>
    </w:p>
  </w:footnote>
  <w:footnote w:type="continuationSeparator" w:id="0">
    <w:p w14:paraId="136F6A1D" w14:textId="77777777" w:rsidR="008E4643" w:rsidRDefault="008E4643"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0"/>
  </w:num>
  <w:num w:numId="5">
    <w:abstractNumId w:val="11"/>
  </w:num>
  <w:num w:numId="6">
    <w:abstractNumId w:val="3"/>
  </w:num>
  <w:num w:numId="7">
    <w:abstractNumId w:val="1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860C1"/>
    <w:rsid w:val="000A24CB"/>
    <w:rsid w:val="000A4F9B"/>
    <w:rsid w:val="000B202D"/>
    <w:rsid w:val="00117D3D"/>
    <w:rsid w:val="001347B3"/>
    <w:rsid w:val="00154217"/>
    <w:rsid w:val="00174AC4"/>
    <w:rsid w:val="001950C4"/>
    <w:rsid w:val="001B2CD3"/>
    <w:rsid w:val="001C39F3"/>
    <w:rsid w:val="001E133B"/>
    <w:rsid w:val="00261308"/>
    <w:rsid w:val="00271D48"/>
    <w:rsid w:val="00276AE7"/>
    <w:rsid w:val="002B110B"/>
    <w:rsid w:val="00360AA9"/>
    <w:rsid w:val="00365EC4"/>
    <w:rsid w:val="00370D50"/>
    <w:rsid w:val="00392695"/>
    <w:rsid w:val="003A5409"/>
    <w:rsid w:val="003E0386"/>
    <w:rsid w:val="003E1557"/>
    <w:rsid w:val="004041AE"/>
    <w:rsid w:val="00425787"/>
    <w:rsid w:val="00541C41"/>
    <w:rsid w:val="00573934"/>
    <w:rsid w:val="005967D4"/>
    <w:rsid w:val="005A4B64"/>
    <w:rsid w:val="005D0D06"/>
    <w:rsid w:val="005D617F"/>
    <w:rsid w:val="00606291"/>
    <w:rsid w:val="006A76D3"/>
    <w:rsid w:val="00751901"/>
    <w:rsid w:val="007651CF"/>
    <w:rsid w:val="00775F19"/>
    <w:rsid w:val="007A0B8B"/>
    <w:rsid w:val="007A54D8"/>
    <w:rsid w:val="007A59E0"/>
    <w:rsid w:val="007A6C3D"/>
    <w:rsid w:val="007D5D17"/>
    <w:rsid w:val="00844B28"/>
    <w:rsid w:val="008953D4"/>
    <w:rsid w:val="008A0D34"/>
    <w:rsid w:val="008B2761"/>
    <w:rsid w:val="008D4CFA"/>
    <w:rsid w:val="008E4643"/>
    <w:rsid w:val="009231E3"/>
    <w:rsid w:val="00936BDE"/>
    <w:rsid w:val="00955B1B"/>
    <w:rsid w:val="009D0274"/>
    <w:rsid w:val="009D55AA"/>
    <w:rsid w:val="00A65BE2"/>
    <w:rsid w:val="00AC3663"/>
    <w:rsid w:val="00AD138C"/>
    <w:rsid w:val="00B314E6"/>
    <w:rsid w:val="00B336FB"/>
    <w:rsid w:val="00B635E9"/>
    <w:rsid w:val="00B92D3C"/>
    <w:rsid w:val="00BB48AD"/>
    <w:rsid w:val="00BD6B64"/>
    <w:rsid w:val="00C33AEB"/>
    <w:rsid w:val="00C531C6"/>
    <w:rsid w:val="00C677BB"/>
    <w:rsid w:val="00C76B5F"/>
    <w:rsid w:val="00CB13A2"/>
    <w:rsid w:val="00D12318"/>
    <w:rsid w:val="00D1542E"/>
    <w:rsid w:val="00D75F07"/>
    <w:rsid w:val="00D83C82"/>
    <w:rsid w:val="00DA312F"/>
    <w:rsid w:val="00DB4E9A"/>
    <w:rsid w:val="00DB717F"/>
    <w:rsid w:val="00DE7EF3"/>
    <w:rsid w:val="00E92161"/>
    <w:rsid w:val="00F05478"/>
    <w:rsid w:val="00F063C6"/>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3</TotalTime>
  <Pages>1</Pages>
  <Words>215</Words>
  <Characters>1230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5</cp:revision>
  <cp:lastPrinted>2021-05-21T22:07:00Z</cp:lastPrinted>
  <dcterms:created xsi:type="dcterms:W3CDTF">2021-05-27T16:35:00Z</dcterms:created>
  <dcterms:modified xsi:type="dcterms:W3CDTF">2022-02-22T23:22:00Z</dcterms:modified>
</cp:coreProperties>
</file>