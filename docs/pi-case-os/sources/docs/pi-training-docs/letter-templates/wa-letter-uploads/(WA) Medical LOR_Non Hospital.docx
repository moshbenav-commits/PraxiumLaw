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CA823" w14:textId="77777777" w:rsidR="00AB1FCC" w:rsidRPr="00F960B0" w:rsidRDefault="00AB1FCC" w:rsidP="00AB1FCC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5B2B2FB0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</w:rPr>
      </w:pPr>
    </w:p>
    <w:p w14:paraId="22D15F36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553E6026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54FB8139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4F99455E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460702F0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16087839" w14:textId="77777777" w:rsidR="00AB1FCC" w:rsidRPr="00F960B0" w:rsidRDefault="00AB1FCC" w:rsidP="00AB1FCC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5DF8DDAD" w14:textId="77777777" w:rsidR="00AB1FCC" w:rsidRDefault="00AB1FCC" w:rsidP="00AB1FCC">
      <w:pPr>
        <w:ind w:right="-558"/>
        <w:rPr>
          <w:rFonts w:ascii="Helvetica" w:hAnsi="Helvetica" w:cs="Helvetica"/>
          <w:b/>
          <w:bCs/>
          <w:sz w:val="21"/>
          <w:szCs w:val="21"/>
        </w:rPr>
      </w:pPr>
    </w:p>
    <w:p w14:paraId="2F5D0DD1" w14:textId="77777777" w:rsidR="00AB1FCC" w:rsidRPr="00F960B0" w:rsidRDefault="00AB1FCC" w:rsidP="00AB1FCC">
      <w:pPr>
        <w:ind w:right="-558"/>
        <w:rPr>
          <w:rFonts w:ascii="Helvetica" w:hAnsi="Helvetica" w:cs="Helvetica"/>
          <w:b/>
          <w:bCs/>
          <w:sz w:val="21"/>
          <w:szCs w:val="21"/>
        </w:rPr>
      </w:pPr>
      <w:r>
        <w:rPr>
          <w:rFonts w:ascii="Helvetica" w:hAnsi="Helvetica" w:cs="Helvetica"/>
          <w:b/>
          <w:bCs/>
          <w:sz w:val="21"/>
          <w:szCs w:val="21"/>
        </w:rPr>
        <w:t>RE:</w:t>
      </w:r>
    </w:p>
    <w:p w14:paraId="1FE7C7D8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>{{name}}</w:t>
      </w:r>
    </w:p>
    <w:p w14:paraId="19EA76CC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52DC34F8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64E8E529" w14:textId="77777777" w:rsidR="00AB1FCC" w:rsidRPr="00F960B0" w:rsidRDefault="00AB1FCC" w:rsidP="00AB1FCC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5AC3248" w14:textId="77777777" w:rsidR="00AB1FCC" w:rsidRPr="00F960B0" w:rsidRDefault="00AB1FCC" w:rsidP="00AB1FCC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4A11CC92" w14:textId="77777777" w:rsidR="00AB1FCC" w:rsidRPr="00F960B0" w:rsidRDefault="00AB1FCC" w:rsidP="00AB1FCC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27E1E3C4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FEBB12B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2FF885BB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6C2F18DE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5D9F6DB" w14:textId="77777777" w:rsidR="00AB1FCC" w:rsidRPr="00F960B0" w:rsidRDefault="00AB1FCC" w:rsidP="00AB1FCC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75E01349" w14:textId="77777777" w:rsidR="00AB1FCC" w:rsidRPr="00F960B0" w:rsidRDefault="00AB1FCC" w:rsidP="00AB1FCC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3050CEA8" w14:textId="77777777" w:rsidR="00AB1FCC" w:rsidRPr="00F960B0" w:rsidRDefault="00AB1FCC" w:rsidP="00AB1FCC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2714D5AE" w14:textId="77777777" w:rsidR="00AB1FCC" w:rsidRPr="00F960B0" w:rsidRDefault="00AB1FCC" w:rsidP="00AB1FCC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65563519" w14:textId="77777777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373FE576" w14:textId="77777777" w:rsidR="00AB1FCC" w:rsidRPr="00F960B0" w:rsidRDefault="00AB1FCC" w:rsidP="00AB1FCC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2952B07E" w14:textId="338007C5" w:rsidR="00AB1FCC" w:rsidRPr="00F960B0" w:rsidRDefault="00AB1FCC" w:rsidP="00AB1FCC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 me at (</w:t>
      </w:r>
      <w:r w:rsidR="0067162C">
        <w:rPr>
          <w:rFonts w:ascii="Helvetica" w:hAnsi="Helvetica" w:cs="Helvetica"/>
          <w:sz w:val="21"/>
          <w:szCs w:val="21"/>
        </w:rPr>
        <w:t>215</w:t>
      </w:r>
      <w:r w:rsidRPr="00F960B0">
        <w:rPr>
          <w:rFonts w:ascii="Helvetica" w:hAnsi="Helvetica" w:cs="Helvetica"/>
          <w:sz w:val="21"/>
          <w:szCs w:val="21"/>
        </w:rPr>
        <w:t xml:space="preserve">) </w:t>
      </w:r>
      <w:r w:rsidR="0067162C">
        <w:rPr>
          <w:rFonts w:ascii="Helvetica" w:hAnsi="Helvetica" w:cs="Helvetica"/>
          <w:sz w:val="21"/>
          <w:szCs w:val="21"/>
        </w:rPr>
        <w:t>215</w:t>
      </w:r>
      <w:r w:rsidRPr="00F960B0">
        <w:rPr>
          <w:rFonts w:ascii="Helvetica" w:hAnsi="Helvetica" w:cs="Helvetica"/>
          <w:sz w:val="21"/>
          <w:szCs w:val="21"/>
        </w:rPr>
        <w:t>-</w:t>
      </w:r>
      <w:r w:rsidR="0067162C">
        <w:rPr>
          <w:rFonts w:ascii="Helvetica" w:hAnsi="Helvetica" w:cs="Helvetica"/>
          <w:sz w:val="21"/>
          <w:szCs w:val="21"/>
        </w:rPr>
        <w:t>1271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10EBF36A" w14:textId="77777777" w:rsidR="00F960B0" w:rsidRPr="00F960B0" w:rsidRDefault="00F960B0" w:rsidP="00F960B0">
      <w:pPr>
        <w:ind w:right="-558"/>
        <w:rPr>
          <w:rFonts w:ascii="Helvetica" w:hAnsi="Helvetica"/>
          <w:sz w:val="21"/>
          <w:szCs w:val="21"/>
        </w:rPr>
      </w:pPr>
    </w:p>
    <w:p w14:paraId="1EB701EF" w14:textId="77777777" w:rsidR="00523955" w:rsidRDefault="00523955" w:rsidP="0052395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33D6E0DC" wp14:editId="557D1CC8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6DD1E33F" w14:textId="77777777" w:rsidR="00523955" w:rsidRPr="008F502B" w:rsidRDefault="00523955" w:rsidP="0052395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2807D549" w14:textId="77777777" w:rsidR="00523955" w:rsidRDefault="00523955" w:rsidP="0052395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F8E0C7D" w14:textId="77777777" w:rsidR="00523955" w:rsidRDefault="00523955" w:rsidP="0052395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1781EF61" w14:textId="77777777" w:rsidR="00523955" w:rsidRPr="008F502B" w:rsidRDefault="00523955" w:rsidP="0052395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6EC91927" w14:textId="77777777" w:rsidR="00523955" w:rsidRPr="00CB13A2" w:rsidRDefault="00523955" w:rsidP="00523955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1B594B20" w14:textId="77777777" w:rsidR="00887AC8" w:rsidRPr="00F960B0" w:rsidRDefault="00887AC8" w:rsidP="00F960B0">
      <w:pPr>
        <w:ind w:right="-558"/>
        <w:rPr>
          <w:rFonts w:ascii="Helvetica" w:hAnsi="Helvetica"/>
        </w:rPr>
      </w:pPr>
    </w:p>
    <w:sectPr w:rsidR="00887AC8" w:rsidRPr="00F960B0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E7842" w14:textId="77777777" w:rsidR="002E7C0C" w:rsidRDefault="002E7C0C" w:rsidP="00261308">
      <w:r>
        <w:separator/>
      </w:r>
    </w:p>
  </w:endnote>
  <w:endnote w:type="continuationSeparator" w:id="0">
    <w:p w14:paraId="40E49CE9" w14:textId="77777777" w:rsidR="002E7C0C" w:rsidRDefault="002E7C0C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3AE65" w14:textId="77777777" w:rsidR="002E7C0C" w:rsidRDefault="002E7C0C" w:rsidP="00261308">
      <w:r>
        <w:separator/>
      </w:r>
    </w:p>
  </w:footnote>
  <w:footnote w:type="continuationSeparator" w:id="0">
    <w:p w14:paraId="450D5D14" w14:textId="77777777" w:rsidR="002E7C0C" w:rsidRDefault="002E7C0C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2E7C0C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23955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7162C"/>
    <w:rsid w:val="006A76D3"/>
    <w:rsid w:val="006E08B5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118"/>
    <w:rsid w:val="00A07287"/>
    <w:rsid w:val="00A52177"/>
    <w:rsid w:val="00A54A42"/>
    <w:rsid w:val="00A65BE2"/>
    <w:rsid w:val="00A76373"/>
    <w:rsid w:val="00AA2D67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1747F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2021-05-21T22:07:00Z</cp:lastPrinted>
  <dcterms:created xsi:type="dcterms:W3CDTF">2021-09-30T20:13:00Z</dcterms:created>
  <dcterms:modified xsi:type="dcterms:W3CDTF">2022-02-24T20:36:00Z</dcterms:modified>
</cp:coreProperties>
</file>