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861D" w14:textId="77777777" w:rsidR="00B820FD" w:rsidRPr="00B820FD" w:rsidRDefault="00B820FD" w:rsidP="00B820FD">
      <w:pPr>
        <w:jc w:val="center"/>
        <w:rPr>
          <w:rFonts w:ascii="Helvetica" w:hAnsi="Helvetica" w:cs="Helvetica"/>
          <w:sz w:val="21"/>
          <w:szCs w:val="21"/>
        </w:rPr>
      </w:pPr>
      <w:r w:rsidRPr="00B820FD">
        <w:rPr>
          <w:rFonts w:ascii="Helvetica" w:hAnsi="Helvetica" w:cs="Helvetica"/>
          <w:sz w:val="21"/>
          <w:szCs w:val="21"/>
        </w:rPr>
        <w:t>{{TODAY_LONG}}</w:t>
      </w:r>
    </w:p>
    <w:p w14:paraId="1572DF07" w14:textId="77777777" w:rsidR="00B820FD" w:rsidRPr="00B820FD" w:rsidRDefault="00B820FD" w:rsidP="00B820FD">
      <w:pPr>
        <w:jc w:val="center"/>
        <w:rPr>
          <w:rFonts w:ascii="Helvetica" w:hAnsi="Helvetica" w:cs="Helvetica"/>
          <w:sz w:val="21"/>
          <w:szCs w:val="21"/>
          <w:shd w:val="clear" w:color="auto" w:fill="FFFFFF"/>
        </w:rPr>
      </w:pPr>
    </w:p>
    <w:p w14:paraId="72E2D6DF" w14:textId="77777777" w:rsidR="00B820FD" w:rsidRPr="00B820FD" w:rsidRDefault="00B820FD" w:rsidP="00B820FD">
      <w:pPr>
        <w:outlineLvl w:val="0"/>
        <w:rPr>
          <w:rFonts w:ascii="Helvetica" w:hAnsi="Helvetica" w:cs="Helvetica"/>
          <w:b/>
          <w:sz w:val="21"/>
          <w:szCs w:val="21"/>
          <w:u w:val="single"/>
        </w:rPr>
      </w:pPr>
      <w:r w:rsidRPr="00B820FD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35A2639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3478F9E7" w14:textId="77777777" w:rsidR="00B820FD" w:rsidRPr="00B820FD" w:rsidRDefault="00B820FD" w:rsidP="00B820FD">
      <w:pPr>
        <w:outlineLvl w:val="0"/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2017D84E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4DD1E374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80FBF0C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5F20E408" w14:textId="77777777" w:rsidR="00B820FD" w:rsidRPr="00B820FD" w:rsidRDefault="00B820FD" w:rsidP="00B820FD">
      <w:pPr>
        <w:ind w:left="2160" w:firstLine="720"/>
        <w:rPr>
          <w:rFonts w:ascii="Helvetica" w:hAnsi="Helvetica" w:cs="Helvetica"/>
          <w:b/>
          <w:bCs/>
          <w:sz w:val="21"/>
          <w:szCs w:val="21"/>
        </w:rPr>
      </w:pPr>
    </w:p>
    <w:p w14:paraId="0BD8FB59" w14:textId="77777777" w:rsidR="00B820FD" w:rsidRPr="00B820FD" w:rsidRDefault="00B820FD" w:rsidP="00B820FD">
      <w:pPr>
        <w:ind w:left="72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Re:</w:t>
      </w:r>
      <w:r w:rsidRPr="00B820FD">
        <w:rPr>
          <w:rFonts w:ascii="Helvetica" w:eastAsia="Calibri" w:hAnsi="Helvetica" w:cs="Helvetica"/>
          <w:sz w:val="21"/>
          <w:szCs w:val="21"/>
        </w:rPr>
        <w:tab/>
        <w:t>Our Client: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1E2F4326" w14:textId="07CA9D74" w:rsidR="00B820FD" w:rsidRPr="00B820FD" w:rsidRDefault="00B820FD" w:rsidP="00B820FD">
      <w:pPr>
        <w:ind w:left="144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SS</w:t>
      </w:r>
      <w:r w:rsidR="001C7926">
        <w:rPr>
          <w:rFonts w:ascii="Helvetica" w:eastAsia="Calibri" w:hAnsi="Helvetica" w:cs="Helvetica"/>
          <w:sz w:val="21"/>
          <w:szCs w:val="21"/>
        </w:rPr>
        <w:t>N</w:t>
      </w:r>
      <w:r w:rsidRPr="00B820FD">
        <w:rPr>
          <w:rFonts w:ascii="Helvetica" w:eastAsia="Calibri" w:hAnsi="Helvetica" w:cs="Helvetica"/>
          <w:sz w:val="21"/>
          <w:szCs w:val="21"/>
        </w:rPr>
        <w:t>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="001C7926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>{{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>}}</w:t>
      </w:r>
    </w:p>
    <w:p w14:paraId="162FDD07" w14:textId="77777777" w:rsidR="00B820FD" w:rsidRPr="00B820FD" w:rsidRDefault="00B820FD" w:rsidP="00B820FD">
      <w:pPr>
        <w:ind w:left="144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Date of Birth: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B820FD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B820FD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453F0F50" w14:textId="77777777" w:rsidR="00B820FD" w:rsidRPr="00B820FD" w:rsidRDefault="00B820FD" w:rsidP="00B820FD">
      <w:pPr>
        <w:ind w:left="1440" w:firstLine="720"/>
        <w:rPr>
          <w:rFonts w:ascii="Helvetica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Date of Loss: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proofErr w:type="gramStart"/>
      <w:r w:rsidRPr="00B820FD">
        <w:rPr>
          <w:rFonts w:ascii="Helvetica" w:eastAsia="Calibri" w:hAnsi="Helvetica" w:cs="Helvetica"/>
          <w:sz w:val="21"/>
          <w:szCs w:val="21"/>
        </w:rPr>
        <w:t>intake.incidentDate</w:t>
      </w:r>
      <w:proofErr w:type="spellEnd"/>
      <w:proofErr w:type="gramEnd"/>
      <w:r w:rsidRPr="00B820FD">
        <w:rPr>
          <w:rFonts w:ascii="Helvetica" w:eastAsia="Calibri" w:hAnsi="Helvetica" w:cs="Helvetica"/>
          <w:sz w:val="21"/>
          <w:szCs w:val="21"/>
        </w:rPr>
        <w:t xml:space="preserve">|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>}}</w:t>
      </w:r>
    </w:p>
    <w:p w14:paraId="1F3B4BA1" w14:textId="1AD6C50C" w:rsidR="00B820FD" w:rsidRDefault="00B820FD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3C522571" w14:textId="36732FDA" w:rsidR="001C7926" w:rsidRDefault="001C7926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7BFF82D4" w14:textId="77777777" w:rsidR="001C7926" w:rsidRPr="00B820FD" w:rsidRDefault="001C7926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5628DE92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B677FF">
        <w:rPr>
          <w:rFonts w:ascii="Helvetica" w:hAnsi="Helvetica" w:cs="Helvetica"/>
          <w:sz w:val="21"/>
          <w:szCs w:val="21"/>
        </w:rPr>
        <w:t>To Whom It May Concern,</w:t>
      </w:r>
    </w:p>
    <w:p w14:paraId="127CD847" w14:textId="144AE78B" w:rsidR="001C7926" w:rsidRDefault="001C7926" w:rsidP="001C7926">
      <w:pPr>
        <w:spacing w:line="240" w:lineRule="exact"/>
        <w:ind w:right="-558" w:firstLine="72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br/>
      </w:r>
    </w:p>
    <w:p w14:paraId="5A81CEAB" w14:textId="4B123D96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We are requesting the following upon the patients discharge from treatment:</w:t>
      </w:r>
    </w:p>
    <w:p w14:paraId="40E25CC6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2A436183" w14:textId="77777777" w:rsidR="001C7926" w:rsidRPr="001C7926" w:rsidRDefault="001C7926" w:rsidP="001C7926">
      <w:pPr>
        <w:spacing w:line="240" w:lineRule="exact"/>
        <w:ind w:left="810" w:right="-558"/>
        <w:rPr>
          <w:rFonts w:ascii="Helvetica" w:hAnsi="Helvetica"/>
          <w:sz w:val="21"/>
          <w:szCs w:val="21"/>
        </w:rPr>
      </w:pPr>
      <w:r w:rsidRPr="001C7926">
        <w:rPr>
          <w:rFonts w:ascii="Helvetica" w:hAnsi="Helvetica"/>
          <w:sz w:val="21"/>
          <w:szCs w:val="21"/>
        </w:rPr>
        <w:t xml:space="preserve">Copies of all </w:t>
      </w:r>
      <w:r w:rsidRPr="001C7926">
        <w:rPr>
          <w:rFonts w:ascii="Helvetica" w:hAnsi="Helvetica"/>
          <w:sz w:val="21"/>
          <w:szCs w:val="21"/>
          <w:u w:val="single"/>
        </w:rPr>
        <w:t>MEDICAL RECORDS</w:t>
      </w:r>
      <w:r w:rsidRPr="001C7926">
        <w:rPr>
          <w:rFonts w:ascii="Helvetica" w:hAnsi="Helvetica"/>
          <w:sz w:val="21"/>
          <w:szCs w:val="21"/>
        </w:rPr>
        <w:t xml:space="preserve"> for services related to the above referenced incident.</w:t>
      </w:r>
    </w:p>
    <w:p w14:paraId="0CCC8E15" w14:textId="07037244" w:rsidR="001C7926" w:rsidRPr="001C7926" w:rsidRDefault="001C7926" w:rsidP="001C7926">
      <w:pPr>
        <w:spacing w:line="240" w:lineRule="exact"/>
        <w:ind w:left="810" w:right="-558"/>
        <w:rPr>
          <w:rFonts w:ascii="Helvetica" w:hAnsi="Helvetica"/>
          <w:sz w:val="21"/>
          <w:szCs w:val="21"/>
        </w:rPr>
      </w:pPr>
      <w:r w:rsidRPr="001C7926">
        <w:rPr>
          <w:rFonts w:ascii="Helvetica" w:hAnsi="Helvetica"/>
          <w:sz w:val="21"/>
          <w:szCs w:val="21"/>
        </w:rPr>
        <w:t xml:space="preserve">An </w:t>
      </w:r>
      <w:r w:rsidRPr="001C7926">
        <w:rPr>
          <w:rFonts w:ascii="Helvetica" w:hAnsi="Helvetica"/>
          <w:sz w:val="21"/>
          <w:szCs w:val="21"/>
          <w:u w:val="single"/>
        </w:rPr>
        <w:t>ITEMIZED STATEMENT</w:t>
      </w:r>
      <w:r w:rsidRPr="001C7926">
        <w:rPr>
          <w:rFonts w:ascii="Helvetica" w:hAnsi="Helvetica"/>
          <w:sz w:val="21"/>
          <w:szCs w:val="21"/>
        </w:rPr>
        <w:t xml:space="preserve"> for services related to the above referenced incident.</w:t>
      </w:r>
    </w:p>
    <w:p w14:paraId="1E736CB6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  <w:specVanish/>
        </w:rPr>
      </w:pPr>
      <w:r>
        <w:rPr>
          <w:rFonts w:ascii="Helvetica" w:hAnsi="Helvetica"/>
          <w:sz w:val="21"/>
          <w:szCs w:val="21"/>
        </w:rPr>
        <w:tab/>
      </w:r>
    </w:p>
    <w:p w14:paraId="4D1E349E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1AD57B93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 xml:space="preserve">Please send the bills and records along with the bill for copy cost so we may pay it by </w:t>
      </w:r>
      <w:r w:rsidRPr="000006FE">
        <w:rPr>
          <w:rFonts w:ascii="Helvetica" w:hAnsi="Helvetica"/>
          <w:b/>
          <w:bCs/>
          <w:sz w:val="21"/>
          <w:szCs w:val="21"/>
        </w:rPr>
        <w:t>credit card</w:t>
      </w:r>
      <w:r>
        <w:rPr>
          <w:rFonts w:ascii="Helvetica" w:hAnsi="Helvetica"/>
          <w:b/>
          <w:bCs/>
          <w:sz w:val="21"/>
          <w:szCs w:val="21"/>
        </w:rPr>
        <w:t xml:space="preserve"> </w:t>
      </w:r>
      <w:r>
        <w:rPr>
          <w:rFonts w:ascii="Helvetica" w:hAnsi="Helvetica"/>
          <w:sz w:val="21"/>
          <w:szCs w:val="21"/>
        </w:rPr>
        <w:t xml:space="preserve">upon receipt. If that is not possible, please advise how we may pay by credit card by emailing </w:t>
      </w:r>
      <w:hyperlink r:id="rId7" w:history="1">
        <w:r w:rsidRPr="002B2834">
          <w:rPr>
            <w:rStyle w:val="Hyperlink"/>
            <w:rFonts w:ascii="Helvetica" w:hAnsi="Helvetica"/>
            <w:sz w:val="21"/>
            <w:szCs w:val="21"/>
          </w:rPr>
          <w:t>maile@goldmedalinjurylaw.com</w:t>
        </w:r>
      </w:hyperlink>
      <w:r>
        <w:rPr>
          <w:rFonts w:ascii="Helvetica" w:hAnsi="Helvetica"/>
          <w:sz w:val="21"/>
          <w:szCs w:val="21"/>
        </w:rPr>
        <w:t xml:space="preserve"> or by calling me at the number below.</w:t>
      </w:r>
    </w:p>
    <w:p w14:paraId="0AF278A4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130AF4F0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B677FF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B677FF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B677FF">
        <w:rPr>
          <w:rFonts w:ascii="Helvetica" w:hAnsi="Helvetica" w:cs="Helvetica"/>
          <w:sz w:val="21"/>
          <w:szCs w:val="21"/>
        </w:rPr>
        <w:t xml:space="preserve">foregoing, please contact me at 253-951-6518. </w:t>
      </w:r>
    </w:p>
    <w:p w14:paraId="266347FF" w14:textId="77777777" w:rsidR="001C7926" w:rsidRPr="00B677FF" w:rsidRDefault="001C7926" w:rsidP="001C7926">
      <w:pPr>
        <w:ind w:right="-558"/>
        <w:rPr>
          <w:rFonts w:ascii="Helvetica" w:hAnsi="Helvetica"/>
          <w:sz w:val="21"/>
          <w:szCs w:val="21"/>
        </w:rPr>
      </w:pPr>
    </w:p>
    <w:p w14:paraId="49CDCCF0" w14:textId="77777777" w:rsidR="001C7926" w:rsidRDefault="001C7926" w:rsidP="001C7926">
      <w:pPr>
        <w:spacing w:before="100" w:after="100"/>
        <w:ind w:left="5040" w:right="-558" w:firstLine="720"/>
        <w:rPr>
          <w:rFonts w:ascii="Helvetica" w:hAnsi="Helvetica"/>
        </w:rPr>
      </w:pPr>
    </w:p>
    <w:p w14:paraId="6C72191A" w14:textId="77777777" w:rsidR="001C7926" w:rsidRDefault="001C7926" w:rsidP="001C7926">
      <w:pPr>
        <w:spacing w:before="100" w:after="100"/>
        <w:ind w:left="5040" w:right="-558" w:firstLine="720"/>
        <w:rPr>
          <w:rFonts w:ascii="Helvetica" w:hAnsi="Helvetica"/>
        </w:rPr>
      </w:pPr>
    </w:p>
    <w:p w14:paraId="3CE7E320" w14:textId="77777777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F7A40BD" w14:textId="77777777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2E1A100" w14:textId="27011473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FFBA2E1" wp14:editId="63A4673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34EA5B09" w14:textId="77777777" w:rsidR="00646288" w:rsidRPr="008F502B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DB3408A" w14:textId="77777777" w:rsidR="00646288" w:rsidRDefault="00646288" w:rsidP="00646288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0BFA090" w14:textId="77777777" w:rsidR="00646288" w:rsidRDefault="00646288" w:rsidP="00646288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27F7127" w14:textId="77777777" w:rsidR="00646288" w:rsidRPr="008F502B" w:rsidRDefault="00646288" w:rsidP="00646288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1B594B20" w14:textId="40127F02" w:rsidR="00887AC8" w:rsidRPr="001C7926" w:rsidRDefault="00646288" w:rsidP="00646288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887AC8" w:rsidRPr="001C7926" w:rsidSect="00887AC8">
      <w:headerReference w:type="default" r:id="rId9"/>
      <w:footerReference w:type="default" r:id="rId10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E93A" w14:textId="77777777" w:rsidR="00031619" w:rsidRDefault="00031619" w:rsidP="00261308">
      <w:r>
        <w:separator/>
      </w:r>
    </w:p>
  </w:endnote>
  <w:endnote w:type="continuationSeparator" w:id="0">
    <w:p w14:paraId="7E4512BB" w14:textId="77777777" w:rsidR="00031619" w:rsidRDefault="00031619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6D1F5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7EC38" w14:textId="77777777" w:rsidR="00031619" w:rsidRDefault="00031619" w:rsidP="00261308">
      <w:r>
        <w:separator/>
      </w:r>
    </w:p>
  </w:footnote>
  <w:footnote w:type="continuationSeparator" w:id="0">
    <w:p w14:paraId="3AD56433" w14:textId="77777777" w:rsidR="00031619" w:rsidRDefault="00031619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FF12AD"/>
    <w:multiLevelType w:val="hybridMultilevel"/>
    <w:tmpl w:val="52C8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1"/>
  </w:num>
  <w:num w:numId="22">
    <w:abstractNumId w:val="11"/>
  </w:num>
  <w:num w:numId="23">
    <w:abstractNumId w:val="20"/>
  </w:num>
  <w:num w:numId="24">
    <w:abstractNumId w:val="43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2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31619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C7926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7EF7"/>
    <w:rsid w:val="005608B8"/>
    <w:rsid w:val="00562068"/>
    <w:rsid w:val="00573934"/>
    <w:rsid w:val="005967D4"/>
    <w:rsid w:val="005A4B64"/>
    <w:rsid w:val="005B037C"/>
    <w:rsid w:val="005B36EB"/>
    <w:rsid w:val="005D0D06"/>
    <w:rsid w:val="005E0EBF"/>
    <w:rsid w:val="00606291"/>
    <w:rsid w:val="006331D7"/>
    <w:rsid w:val="00646288"/>
    <w:rsid w:val="00651E17"/>
    <w:rsid w:val="00667772"/>
    <w:rsid w:val="006A76D3"/>
    <w:rsid w:val="006E08B5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820FD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432F8"/>
    <w:rsid w:val="00E70C22"/>
    <w:rsid w:val="00E92161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ile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2021-10-14T01:56:00Z</dcterms:created>
  <dcterms:modified xsi:type="dcterms:W3CDTF">2022-02-22T20:57:00Z</dcterms:modified>
</cp:coreProperties>
</file>