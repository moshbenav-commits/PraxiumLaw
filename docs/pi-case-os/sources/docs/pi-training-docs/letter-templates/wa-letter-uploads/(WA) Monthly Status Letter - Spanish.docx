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A63E3" w14:textId="0C592A92" w:rsidR="00293519" w:rsidRPr="00CE74F2" w:rsidRDefault="00293519" w:rsidP="00A74B28">
      <w:pPr>
        <w:spacing w:line="220" w:lineRule="exact"/>
        <w:jc w:val="center"/>
        <w:rPr>
          <w:bCs/>
        </w:rPr>
      </w:pPr>
      <w:r w:rsidRPr="00CE74F2">
        <w:t>{{TODAY_LONG}}</w:t>
      </w:r>
    </w:p>
    <w:p w14:paraId="0106F1C8" w14:textId="77777777" w:rsidR="00293519" w:rsidRPr="00CE74F2" w:rsidRDefault="00293519" w:rsidP="00293519">
      <w:pPr>
        <w:spacing w:line="220" w:lineRule="exact"/>
        <w:rPr>
          <w:bCs/>
        </w:rPr>
      </w:pPr>
    </w:p>
    <w:p w14:paraId="027631F1" w14:textId="77777777" w:rsidR="00293519" w:rsidRPr="00CE74F2" w:rsidRDefault="00293519" w:rsidP="00293519">
      <w:pPr>
        <w:spacing w:line="220" w:lineRule="exact"/>
        <w:rPr>
          <w:rFonts w:eastAsia="Times New Roman"/>
          <w:shd w:val="clear" w:color="auto" w:fill="FFFFFF"/>
        </w:rPr>
      </w:pPr>
      <w:r w:rsidRPr="00CE74F2">
        <w:rPr>
          <w:shd w:val="clear" w:color="auto" w:fill="FFFFFF"/>
        </w:rPr>
        <w:t>{{</w:t>
      </w:r>
      <w:proofErr w:type="spellStart"/>
      <w:r w:rsidRPr="00CE74F2">
        <w:rPr>
          <w:shd w:val="clear" w:color="auto" w:fill="FFFFFF"/>
        </w:rPr>
        <w:t>fullname</w:t>
      </w:r>
      <w:proofErr w:type="spellEnd"/>
      <w:r w:rsidRPr="00CE74F2">
        <w:rPr>
          <w:shd w:val="clear" w:color="auto" w:fill="FFFFFF"/>
        </w:rPr>
        <w:t>}}</w:t>
      </w:r>
    </w:p>
    <w:p w14:paraId="0B66AB72" w14:textId="77777777" w:rsidR="00293519" w:rsidRPr="00CE74F2" w:rsidRDefault="00293519" w:rsidP="00293519">
      <w:pPr>
        <w:spacing w:line="220" w:lineRule="exact"/>
        <w:rPr>
          <w:shd w:val="clear" w:color="auto" w:fill="FFFFFF"/>
        </w:rPr>
      </w:pPr>
      <w:r w:rsidRPr="00CE74F2">
        <w:rPr>
          <w:shd w:val="clear" w:color="auto" w:fill="FFFFFF"/>
        </w:rPr>
        <w:t>{{clientAddress1Line1}}</w:t>
      </w:r>
    </w:p>
    <w:p w14:paraId="7CCBD890" w14:textId="77777777" w:rsidR="00293519" w:rsidRPr="00CE74F2" w:rsidRDefault="00293519" w:rsidP="00293519">
      <w:pPr>
        <w:spacing w:line="220" w:lineRule="exact"/>
        <w:rPr>
          <w:shd w:val="clear" w:color="auto" w:fill="FFFFFF"/>
        </w:rPr>
      </w:pPr>
      <w:r w:rsidRPr="00CE74F2">
        <w:rPr>
          <w:shd w:val="clear" w:color="auto" w:fill="FFFFFF"/>
        </w:rPr>
        <w:t>{{clientAddress1Line2}}</w:t>
      </w:r>
    </w:p>
    <w:p w14:paraId="333FFAF4" w14:textId="77777777" w:rsidR="00293519" w:rsidRPr="00CE74F2" w:rsidRDefault="00293519" w:rsidP="00293519">
      <w:pPr>
        <w:spacing w:line="220" w:lineRule="exact"/>
        <w:rPr>
          <w:shd w:val="clear" w:color="auto" w:fill="FFFFFF"/>
        </w:rPr>
      </w:pPr>
      <w:r w:rsidRPr="00CE74F2">
        <w:rPr>
          <w:shd w:val="clear" w:color="auto" w:fill="FFFFFF"/>
        </w:rPr>
        <w:t>{{clientAddress1City}}, {{clientAddress1State}} {{clientAddress1Zip}}</w:t>
      </w:r>
    </w:p>
    <w:p w14:paraId="388B4014" w14:textId="77777777" w:rsidR="00293519" w:rsidRPr="00CE74F2" w:rsidRDefault="00293519" w:rsidP="0029351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exact"/>
      </w:pPr>
    </w:p>
    <w:p w14:paraId="51260626" w14:textId="77777777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  <w:r w:rsidRPr="00CE74F2">
        <w:rPr>
          <w:rFonts w:eastAsia="Times New Roman"/>
          <w:lang w:val="es-MX" w:eastAsia="zh-TW"/>
        </w:rPr>
        <w:t xml:space="preserve">Re: Su accidente el día </w:t>
      </w:r>
      <w:r w:rsidRPr="00CE74F2">
        <w:rPr>
          <w:rFonts w:eastAsia="Times New Roman"/>
          <w:iCs/>
          <w:lang w:eastAsia="zh-TW"/>
        </w:rPr>
        <w:t>{{</w:t>
      </w:r>
      <w:proofErr w:type="spellStart"/>
      <w:r>
        <w:rPr>
          <w:rFonts w:eastAsia="Times New Roman"/>
          <w:iCs/>
          <w:lang w:eastAsia="zh-TW"/>
        </w:rPr>
        <w:t>incidentDate</w:t>
      </w:r>
      <w:proofErr w:type="spellEnd"/>
      <w:r>
        <w:rPr>
          <w:rFonts w:eastAsia="Times New Roman"/>
          <w:iCs/>
          <w:lang w:eastAsia="zh-TW"/>
        </w:rPr>
        <w:t xml:space="preserve"> </w:t>
      </w:r>
      <w:r w:rsidRPr="00F41546">
        <w:rPr>
          <w:rFonts w:eastAsia="Times New Roman"/>
          <w:iCs/>
          <w:lang w:eastAsia="zh-TW"/>
        </w:rPr>
        <w:t xml:space="preserve">| </w:t>
      </w:r>
      <w:proofErr w:type="spellStart"/>
      <w:r w:rsidRPr="00F41546">
        <w:rPr>
          <w:rFonts w:eastAsia="Times New Roman"/>
          <w:iCs/>
          <w:lang w:eastAsia="zh-TW"/>
        </w:rPr>
        <w:t>longDate</w:t>
      </w:r>
      <w:proofErr w:type="spellEnd"/>
      <w:r w:rsidRPr="00CE74F2">
        <w:rPr>
          <w:rFonts w:eastAsia="Times New Roman"/>
          <w:iCs/>
          <w:lang w:eastAsia="zh-TW"/>
        </w:rPr>
        <w:t>}}</w:t>
      </w:r>
    </w:p>
    <w:p w14:paraId="3AC6B333" w14:textId="77777777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</w:p>
    <w:p w14:paraId="73D58BBC" w14:textId="77777777" w:rsidR="00293519" w:rsidRPr="006B3C30" w:rsidRDefault="00293519" w:rsidP="00293519">
      <w:pPr>
        <w:spacing w:line="220" w:lineRule="exact"/>
        <w:rPr>
          <w:rFonts w:eastAsia="Times New Roman"/>
        </w:rPr>
      </w:pPr>
      <w:proofErr w:type="spellStart"/>
      <w:r>
        <w:rPr>
          <w:rFonts w:eastAsia="Times New Roman"/>
          <w:color w:val="000000"/>
        </w:rPr>
        <w:t>Estimad</w:t>
      </w:r>
      <w:r w:rsidRPr="00032838">
        <w:rPr>
          <w:rFonts w:eastAsia="Times New Roman"/>
          <w:color w:val="000000"/>
          <w:highlight w:val="yellow"/>
        </w:rPr>
        <w:t>a</w:t>
      </w:r>
      <w:proofErr w:type="spellEnd"/>
      <w:r w:rsidRPr="00032838">
        <w:rPr>
          <w:rFonts w:eastAsia="Times New Roman"/>
          <w:color w:val="000000"/>
          <w:highlight w:val="yellow"/>
        </w:rPr>
        <w:t>/o</w:t>
      </w:r>
      <w:r w:rsidRPr="006B3C30">
        <w:rPr>
          <w:rFonts w:eastAsia="Times New Roman"/>
          <w:color w:val="000000"/>
        </w:rPr>
        <w:t xml:space="preserve"> </w:t>
      </w:r>
      <w:r>
        <w:rPr>
          <w:highlight w:val="yellow"/>
        </w:rPr>
        <w:t>Sr</w:t>
      </w:r>
      <w:r w:rsidRPr="007D223B">
        <w:rPr>
          <w:highlight w:val="yellow"/>
        </w:rPr>
        <w:t>.</w:t>
      </w:r>
      <w:r>
        <w:t>/</w:t>
      </w:r>
      <w:r w:rsidRPr="00032838">
        <w:rPr>
          <w:highlight w:val="yellow"/>
        </w:rPr>
        <w:t>a</w:t>
      </w:r>
      <w:r w:rsidRPr="007D223B">
        <w:t xml:space="preserve"> {{</w:t>
      </w:r>
      <w:proofErr w:type="spellStart"/>
      <w:r w:rsidRPr="007D223B">
        <w:t>lastname</w:t>
      </w:r>
      <w:proofErr w:type="spellEnd"/>
      <w:r w:rsidRPr="007D223B">
        <w:t>}}:</w:t>
      </w:r>
    </w:p>
    <w:p w14:paraId="625E8DD3" w14:textId="77777777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</w:p>
    <w:p w14:paraId="6073D275" w14:textId="77777777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  <w:r w:rsidRPr="00CE74F2">
        <w:rPr>
          <w:rFonts w:eastAsia="Times New Roman"/>
          <w:lang w:val="es-MX" w:eastAsia="zh-TW"/>
        </w:rPr>
        <w:t xml:space="preserve">El propósito de esta carta es de obtener una actualización de su tratamiento médico. Por lo tanto, por favor de llenar esta forma y regrésela a nuestra oficina en el sobre incluido. Su atención es importante y también apreciada. </w:t>
      </w:r>
    </w:p>
    <w:p w14:paraId="565DC78A" w14:textId="77777777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</w:p>
    <w:p w14:paraId="66BCEEB1" w14:textId="07617C29" w:rsidR="00293519" w:rsidRPr="00CE74F2" w:rsidRDefault="00293519" w:rsidP="00293519">
      <w:pPr>
        <w:spacing w:line="220" w:lineRule="exact"/>
        <w:rPr>
          <w:rFonts w:eastAsia="Times New Roman"/>
          <w:lang w:val="es-MX" w:eastAsia="zh-TW"/>
        </w:rPr>
      </w:pPr>
      <w:r w:rsidRPr="00CE74F2">
        <w:rPr>
          <w:rFonts w:eastAsia="Times New Roman"/>
          <w:lang w:val="es-MX" w:eastAsia="zh-TW"/>
        </w:rPr>
        <w:t xml:space="preserve">¿Todavía está bajo tratamiento? </w:t>
      </w:r>
      <w:r>
        <w:rPr>
          <w:rFonts w:eastAsia="Times New Roman"/>
          <w:lang w:val="es-MX" w:eastAsia="zh-TW"/>
        </w:rPr>
        <w:t xml:space="preserve"> </w:t>
      </w:r>
      <w:r w:rsidRPr="00CE74F2">
        <w:rPr>
          <w:rFonts w:eastAsia="Times New Roman"/>
          <w:lang w:val="es-MX" w:eastAsia="zh-TW"/>
        </w:rPr>
        <w:t>_______________________________________</w:t>
      </w:r>
      <w:r>
        <w:rPr>
          <w:rFonts w:eastAsia="Times New Roman"/>
          <w:lang w:val="es-MX" w:eastAsia="zh-TW"/>
        </w:rPr>
        <w:t>____________</w:t>
      </w:r>
      <w:r w:rsidRPr="00CE74F2">
        <w:rPr>
          <w:rFonts w:eastAsia="Times New Roman"/>
          <w:lang w:val="es-MX" w:eastAsia="zh-TW"/>
        </w:rPr>
        <w:t>____</w:t>
      </w:r>
    </w:p>
    <w:p w14:paraId="791DFC46" w14:textId="50F04732" w:rsidR="00293519" w:rsidRPr="00CE74F2" w:rsidRDefault="00293519" w:rsidP="00293519">
      <w:pPr>
        <w:spacing w:line="220" w:lineRule="exact"/>
        <w:jc w:val="both"/>
        <w:rPr>
          <w:rFonts w:eastAsia="Times New Roman"/>
          <w:u w:val="single"/>
          <w:lang w:val="es-MX" w:eastAsia="zh-TW"/>
        </w:rPr>
      </w:pPr>
      <w:r w:rsidRPr="00CE74F2">
        <w:rPr>
          <w:rFonts w:eastAsia="Times New Roman"/>
          <w:lang w:val="es-MX" w:eastAsia="zh-TW"/>
        </w:rPr>
        <w:t>_________________________________________________________________________________________________________________________________________</w:t>
      </w:r>
      <w:r>
        <w:rPr>
          <w:rFonts w:eastAsia="Times New Roman"/>
          <w:lang w:val="es-MX" w:eastAsia="zh-TW"/>
        </w:rPr>
        <w:t>________________________</w:t>
      </w:r>
      <w:r w:rsidRPr="00CE74F2">
        <w:rPr>
          <w:rFonts w:eastAsia="Times New Roman"/>
          <w:lang w:val="es-MX" w:eastAsia="zh-TW"/>
        </w:rPr>
        <w:t>___</w:t>
      </w:r>
    </w:p>
    <w:p w14:paraId="0E6412ED" w14:textId="77777777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</w:p>
    <w:p w14:paraId="3036CD90" w14:textId="1A1EE787" w:rsidR="00293519" w:rsidRPr="00CE74F2" w:rsidRDefault="00293519" w:rsidP="00293519">
      <w:pPr>
        <w:spacing w:line="220" w:lineRule="exact"/>
        <w:rPr>
          <w:rFonts w:eastAsia="Times New Roman"/>
          <w:lang w:val="es-MX" w:eastAsia="zh-TW"/>
        </w:rPr>
      </w:pPr>
      <w:r w:rsidRPr="00CE74F2">
        <w:rPr>
          <w:rFonts w:eastAsia="Times New Roman"/>
          <w:lang w:val="es-MX" w:eastAsia="zh-TW"/>
        </w:rPr>
        <w:t>¿Si todavía está bajo tratamiento, con quien y con qué frecuencia? _____</w:t>
      </w:r>
      <w:r>
        <w:rPr>
          <w:rFonts w:eastAsia="Times New Roman"/>
          <w:lang w:val="es-MX" w:eastAsia="zh-TW"/>
        </w:rPr>
        <w:t>____________</w:t>
      </w:r>
      <w:r w:rsidRPr="00CE74F2">
        <w:rPr>
          <w:rFonts w:eastAsia="Times New Roman"/>
          <w:lang w:val="es-MX" w:eastAsia="zh-TW"/>
        </w:rPr>
        <w:t>___________</w:t>
      </w:r>
    </w:p>
    <w:p w14:paraId="4178E162" w14:textId="39BCD729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  <w:r w:rsidRPr="00CE74F2">
        <w:rPr>
          <w:rFonts w:eastAsia="Times New Roman"/>
          <w:lang w:val="es-MX" w:eastAsia="zh-TW"/>
        </w:rPr>
        <w:t>_________________________________________________________</w:t>
      </w:r>
      <w:r>
        <w:rPr>
          <w:rFonts w:eastAsia="Times New Roman"/>
          <w:lang w:val="es-MX" w:eastAsia="zh-TW"/>
        </w:rPr>
        <w:t>____________</w:t>
      </w:r>
      <w:r w:rsidRPr="00CE74F2">
        <w:rPr>
          <w:rFonts w:eastAsia="Times New Roman"/>
          <w:lang w:val="es-MX" w:eastAsia="zh-TW"/>
        </w:rPr>
        <w:t>_____________</w:t>
      </w:r>
    </w:p>
    <w:p w14:paraId="556B3ECC" w14:textId="20DD614D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  <w:r w:rsidRPr="00CE74F2">
        <w:rPr>
          <w:rFonts w:eastAsia="Times New Roman"/>
          <w:lang w:val="es-MX" w:eastAsia="zh-TW"/>
        </w:rPr>
        <w:t>__________________________________________________________</w:t>
      </w:r>
      <w:r>
        <w:rPr>
          <w:rFonts w:eastAsia="Times New Roman"/>
          <w:lang w:val="es-MX" w:eastAsia="zh-TW"/>
        </w:rPr>
        <w:t>____________</w:t>
      </w:r>
      <w:r w:rsidRPr="00CE74F2">
        <w:rPr>
          <w:rFonts w:eastAsia="Times New Roman"/>
          <w:lang w:val="es-MX" w:eastAsia="zh-TW"/>
        </w:rPr>
        <w:t>____________</w:t>
      </w:r>
    </w:p>
    <w:p w14:paraId="0E54FBEB" w14:textId="77777777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</w:p>
    <w:p w14:paraId="6D5117BF" w14:textId="7FF203B8" w:rsidR="00293519" w:rsidRPr="00CE74F2" w:rsidRDefault="00293519" w:rsidP="00293519">
      <w:pPr>
        <w:spacing w:line="220" w:lineRule="exact"/>
        <w:rPr>
          <w:rFonts w:eastAsia="Times New Roman"/>
          <w:lang w:val="es-MX" w:eastAsia="zh-TW"/>
        </w:rPr>
      </w:pPr>
      <w:r w:rsidRPr="00CE74F2">
        <w:rPr>
          <w:rFonts w:eastAsia="Times New Roman"/>
          <w:lang w:val="es-MX" w:eastAsia="zh-TW"/>
        </w:rPr>
        <w:t>¿Si su tratamiento ha concluido, qué fue la fecha de su último tratamiento? _____</w:t>
      </w:r>
      <w:r>
        <w:rPr>
          <w:rFonts w:eastAsia="Times New Roman"/>
          <w:lang w:val="es-MX" w:eastAsia="zh-TW"/>
        </w:rPr>
        <w:t>___________</w:t>
      </w:r>
      <w:r w:rsidRPr="00CE74F2">
        <w:rPr>
          <w:rFonts w:eastAsia="Times New Roman"/>
          <w:lang w:val="es-MX" w:eastAsia="zh-TW"/>
        </w:rPr>
        <w:t>____</w:t>
      </w:r>
    </w:p>
    <w:p w14:paraId="5B08EF20" w14:textId="484CE4C2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  <w:r w:rsidRPr="00CE74F2">
        <w:rPr>
          <w:rFonts w:eastAsia="Times New Roman"/>
          <w:lang w:val="es-MX" w:eastAsia="zh-TW"/>
        </w:rPr>
        <w:t>__________________________________________________________</w:t>
      </w:r>
      <w:r>
        <w:rPr>
          <w:rFonts w:eastAsia="Times New Roman"/>
          <w:lang w:val="es-MX" w:eastAsia="zh-TW"/>
        </w:rPr>
        <w:t>____________</w:t>
      </w:r>
      <w:r w:rsidRPr="00CE74F2">
        <w:rPr>
          <w:rFonts w:eastAsia="Times New Roman"/>
          <w:lang w:val="es-MX" w:eastAsia="zh-TW"/>
        </w:rPr>
        <w:t>____________</w:t>
      </w:r>
    </w:p>
    <w:p w14:paraId="0CA76F88" w14:textId="77777777" w:rsidR="00293519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</w:p>
    <w:p w14:paraId="00CA7878" w14:textId="7CC0D48F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  <w:r w:rsidRPr="00CE74F2">
        <w:rPr>
          <w:rFonts w:eastAsia="Times New Roman"/>
          <w:lang w:val="es-MX" w:eastAsia="zh-TW"/>
        </w:rPr>
        <w:t xml:space="preserve">Estamos conscientes de los médicos siguientes que lo trataron con respecto a su reclamo: 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540"/>
        <w:gridCol w:w="5580"/>
      </w:tblGrid>
      <w:tr w:rsidR="00293519" w:rsidRPr="00CE74F2" w14:paraId="66539989" w14:textId="77777777" w:rsidTr="0011751A">
        <w:tc>
          <w:tcPr>
            <w:tcW w:w="540" w:type="dxa"/>
          </w:tcPr>
          <w:p w14:paraId="727C3EE6" w14:textId="77777777" w:rsidR="00293519" w:rsidRPr="00CE74F2" w:rsidRDefault="00293519" w:rsidP="0011751A">
            <w:pPr>
              <w:spacing w:line="220" w:lineRule="exact"/>
              <w:jc w:val="both"/>
              <w:rPr>
                <w:rFonts w:eastAsia="Times New Roman"/>
                <w:color w:val="222222"/>
                <w:lang w:eastAsia="zh-TW"/>
              </w:rPr>
            </w:pPr>
            <w:r w:rsidRPr="00CE74F2">
              <w:rPr>
                <w:rFonts w:eastAsia="Times New Roman"/>
                <w:color w:val="222222"/>
                <w:lang w:eastAsia="zh-TW"/>
              </w:rPr>
              <w:t>1.</w:t>
            </w:r>
          </w:p>
        </w:tc>
        <w:tc>
          <w:tcPr>
            <w:tcW w:w="5580" w:type="dxa"/>
          </w:tcPr>
          <w:p w14:paraId="2385FD50" w14:textId="77777777" w:rsidR="00293519" w:rsidRPr="00CE74F2" w:rsidRDefault="00293519" w:rsidP="0011751A">
            <w:pPr>
              <w:spacing w:line="220" w:lineRule="exact"/>
              <w:jc w:val="both"/>
              <w:rPr>
                <w:rFonts w:eastAsia="Times New Roman"/>
                <w:color w:val="222222"/>
                <w:lang w:eastAsia="zh-TW"/>
              </w:rPr>
            </w:pPr>
          </w:p>
        </w:tc>
      </w:tr>
      <w:tr w:rsidR="00293519" w:rsidRPr="00CE74F2" w14:paraId="2A810B4C" w14:textId="77777777" w:rsidTr="0011751A">
        <w:tc>
          <w:tcPr>
            <w:tcW w:w="540" w:type="dxa"/>
          </w:tcPr>
          <w:p w14:paraId="303614CE" w14:textId="77777777" w:rsidR="00293519" w:rsidRPr="00CE74F2" w:rsidRDefault="00293519" w:rsidP="0011751A">
            <w:pPr>
              <w:spacing w:line="220" w:lineRule="exact"/>
              <w:jc w:val="both"/>
              <w:rPr>
                <w:rFonts w:eastAsia="Times New Roman"/>
                <w:bCs/>
                <w:color w:val="222222"/>
                <w:lang w:eastAsia="zh-TW"/>
              </w:rPr>
            </w:pPr>
            <w:r w:rsidRPr="00CE74F2">
              <w:rPr>
                <w:rFonts w:eastAsia="Times New Roman"/>
                <w:color w:val="222222"/>
                <w:lang w:eastAsia="zh-TW"/>
              </w:rPr>
              <w:t>2.</w:t>
            </w:r>
          </w:p>
        </w:tc>
        <w:tc>
          <w:tcPr>
            <w:tcW w:w="5580" w:type="dxa"/>
          </w:tcPr>
          <w:p w14:paraId="25C8FC3A" w14:textId="77777777" w:rsidR="00293519" w:rsidRPr="00CE74F2" w:rsidRDefault="00293519" w:rsidP="0011751A">
            <w:pPr>
              <w:spacing w:line="220" w:lineRule="exact"/>
              <w:jc w:val="both"/>
              <w:rPr>
                <w:rFonts w:eastAsia="Times New Roman"/>
                <w:color w:val="222222"/>
                <w:lang w:eastAsia="zh-TW"/>
              </w:rPr>
            </w:pPr>
          </w:p>
        </w:tc>
      </w:tr>
      <w:tr w:rsidR="00293519" w:rsidRPr="00CE74F2" w14:paraId="6A2D5BB9" w14:textId="77777777" w:rsidTr="0011751A">
        <w:tc>
          <w:tcPr>
            <w:tcW w:w="540" w:type="dxa"/>
          </w:tcPr>
          <w:p w14:paraId="634E71C3" w14:textId="77777777" w:rsidR="00293519" w:rsidRPr="00CE74F2" w:rsidRDefault="00293519" w:rsidP="0011751A">
            <w:pPr>
              <w:spacing w:line="220" w:lineRule="exact"/>
              <w:jc w:val="both"/>
              <w:rPr>
                <w:rFonts w:eastAsia="Times New Roman"/>
                <w:bCs/>
                <w:color w:val="222222"/>
                <w:lang w:eastAsia="zh-TW"/>
              </w:rPr>
            </w:pPr>
            <w:r w:rsidRPr="00CE74F2">
              <w:rPr>
                <w:rFonts w:eastAsia="Times New Roman"/>
                <w:color w:val="222222"/>
                <w:lang w:eastAsia="zh-TW"/>
              </w:rPr>
              <w:t>3.</w:t>
            </w:r>
          </w:p>
        </w:tc>
        <w:tc>
          <w:tcPr>
            <w:tcW w:w="5580" w:type="dxa"/>
          </w:tcPr>
          <w:p w14:paraId="536F26B9" w14:textId="77777777" w:rsidR="00293519" w:rsidRPr="00CE74F2" w:rsidRDefault="00293519" w:rsidP="0011751A">
            <w:pPr>
              <w:spacing w:line="220" w:lineRule="exact"/>
              <w:jc w:val="both"/>
              <w:rPr>
                <w:rFonts w:eastAsia="Times New Roman"/>
                <w:color w:val="222222"/>
                <w:lang w:eastAsia="zh-TW"/>
              </w:rPr>
            </w:pPr>
          </w:p>
        </w:tc>
      </w:tr>
      <w:tr w:rsidR="00293519" w:rsidRPr="00CE74F2" w14:paraId="7F9B426F" w14:textId="77777777" w:rsidTr="0011751A">
        <w:tc>
          <w:tcPr>
            <w:tcW w:w="540" w:type="dxa"/>
          </w:tcPr>
          <w:p w14:paraId="6924C436" w14:textId="77777777" w:rsidR="00293519" w:rsidRPr="00CE74F2" w:rsidRDefault="00293519" w:rsidP="0011751A">
            <w:pPr>
              <w:spacing w:line="220" w:lineRule="exact"/>
              <w:jc w:val="both"/>
              <w:rPr>
                <w:rFonts w:eastAsia="Times New Roman"/>
                <w:bCs/>
                <w:color w:val="222222"/>
                <w:lang w:eastAsia="zh-TW"/>
              </w:rPr>
            </w:pPr>
            <w:r w:rsidRPr="00CE74F2">
              <w:rPr>
                <w:rFonts w:eastAsia="Times New Roman"/>
                <w:color w:val="222222"/>
                <w:lang w:eastAsia="zh-TW"/>
              </w:rPr>
              <w:t>4.</w:t>
            </w:r>
          </w:p>
        </w:tc>
        <w:tc>
          <w:tcPr>
            <w:tcW w:w="5580" w:type="dxa"/>
          </w:tcPr>
          <w:p w14:paraId="42883D0F" w14:textId="77777777" w:rsidR="00293519" w:rsidRPr="00CE74F2" w:rsidRDefault="00293519" w:rsidP="0011751A">
            <w:pPr>
              <w:spacing w:line="220" w:lineRule="exact"/>
              <w:jc w:val="both"/>
              <w:rPr>
                <w:rFonts w:eastAsia="Times New Roman"/>
                <w:color w:val="222222"/>
                <w:lang w:eastAsia="zh-TW"/>
              </w:rPr>
            </w:pPr>
            <w:r w:rsidRPr="00CE74F2">
              <w:rPr>
                <w:rFonts w:eastAsia="Times New Roman"/>
                <w:color w:val="222222"/>
                <w:lang w:eastAsia="zh-TW"/>
              </w:rPr>
              <w:t xml:space="preserve"> </w:t>
            </w:r>
          </w:p>
        </w:tc>
      </w:tr>
      <w:tr w:rsidR="00293519" w:rsidRPr="00CE74F2" w14:paraId="4195F774" w14:textId="77777777" w:rsidTr="0011751A">
        <w:tc>
          <w:tcPr>
            <w:tcW w:w="540" w:type="dxa"/>
          </w:tcPr>
          <w:p w14:paraId="0250A24D" w14:textId="77777777" w:rsidR="00293519" w:rsidRPr="00CE74F2" w:rsidRDefault="00293519" w:rsidP="0011751A">
            <w:pPr>
              <w:spacing w:line="220" w:lineRule="exact"/>
              <w:jc w:val="both"/>
              <w:rPr>
                <w:rFonts w:eastAsia="Times New Roman"/>
                <w:bCs/>
                <w:color w:val="222222"/>
                <w:lang w:eastAsia="zh-TW"/>
              </w:rPr>
            </w:pPr>
            <w:r w:rsidRPr="00CE74F2">
              <w:rPr>
                <w:rFonts w:eastAsia="Times New Roman"/>
                <w:color w:val="222222"/>
                <w:lang w:eastAsia="zh-TW"/>
              </w:rPr>
              <w:t>5.</w:t>
            </w:r>
          </w:p>
        </w:tc>
        <w:tc>
          <w:tcPr>
            <w:tcW w:w="5580" w:type="dxa"/>
          </w:tcPr>
          <w:p w14:paraId="6A6F0EC1" w14:textId="77777777" w:rsidR="00293519" w:rsidRPr="00CE74F2" w:rsidRDefault="00293519" w:rsidP="0011751A">
            <w:pPr>
              <w:spacing w:line="220" w:lineRule="exact"/>
              <w:jc w:val="both"/>
              <w:rPr>
                <w:rFonts w:eastAsia="Times New Roman"/>
                <w:color w:val="222222"/>
                <w:lang w:eastAsia="zh-TW"/>
              </w:rPr>
            </w:pPr>
            <w:r w:rsidRPr="00CE74F2">
              <w:rPr>
                <w:rFonts w:eastAsia="Times New Roman"/>
                <w:color w:val="222222"/>
                <w:lang w:eastAsia="zh-TW"/>
              </w:rPr>
              <w:t xml:space="preserve"> </w:t>
            </w:r>
          </w:p>
        </w:tc>
      </w:tr>
    </w:tbl>
    <w:p w14:paraId="3142F8DB" w14:textId="77777777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</w:p>
    <w:p w14:paraId="621F4F1E" w14:textId="77777777" w:rsidR="00293519" w:rsidRDefault="00293519" w:rsidP="00293519">
      <w:pPr>
        <w:spacing w:line="220" w:lineRule="exact"/>
        <w:jc w:val="both"/>
        <w:rPr>
          <w:rFonts w:eastAsia="Times New Roman"/>
          <w:color w:val="222222"/>
          <w:lang w:eastAsia="zh-TW"/>
        </w:rPr>
      </w:pPr>
      <w:r w:rsidRPr="00846F11">
        <w:rPr>
          <w:rFonts w:eastAsia="Times New Roman"/>
          <w:lang w:val="es-MX" w:eastAsia="zh-TW"/>
        </w:rPr>
        <w:t>En el espacio proporcionado debajo escriba los nombres y las direcciones de proveedores adicionales de asistencia médica que usted ha visto para su accidente que no son listados arriba para que podamos obtener sus archivos:</w:t>
      </w:r>
      <w:r w:rsidRPr="00846F11">
        <w:rPr>
          <w:rFonts w:eastAsia="Times New Roman"/>
          <w:color w:val="222222"/>
          <w:lang w:eastAsia="zh-TW"/>
        </w:rPr>
        <w:t xml:space="preserve"> </w:t>
      </w:r>
    </w:p>
    <w:p w14:paraId="64E51E36" w14:textId="596A67DC" w:rsidR="00293519" w:rsidRPr="00293519" w:rsidRDefault="00293519" w:rsidP="00293519">
      <w:pPr>
        <w:spacing w:line="220" w:lineRule="exact"/>
        <w:jc w:val="both"/>
        <w:rPr>
          <w:rFonts w:eastAsia="Times New Roman"/>
          <w:color w:val="222222"/>
          <w:lang w:eastAsia="zh-TW"/>
        </w:rPr>
      </w:pPr>
      <w:r w:rsidRPr="00846F11">
        <w:rPr>
          <w:rFonts w:eastAsia="Times New Roman"/>
          <w:lang w:val="es-MX" w:eastAsia="zh-TW"/>
        </w:rPr>
        <w:t>_______________________________________________________________________________________________________________</w:t>
      </w:r>
      <w:r>
        <w:rPr>
          <w:rFonts w:eastAsia="Times New Roman"/>
          <w:lang w:val="es-MX" w:eastAsia="zh-TW"/>
        </w:rPr>
        <w:t>________________________</w:t>
      </w:r>
      <w:r w:rsidRPr="00846F11">
        <w:rPr>
          <w:rFonts w:eastAsia="Times New Roman"/>
          <w:lang w:val="es-MX" w:eastAsia="zh-TW"/>
        </w:rPr>
        <w:t>_____________________________</w:t>
      </w:r>
    </w:p>
    <w:p w14:paraId="44C4FBB9" w14:textId="77777777" w:rsidR="00293519" w:rsidRPr="004D7FA2" w:rsidRDefault="00293519" w:rsidP="00293519">
      <w:pPr>
        <w:tabs>
          <w:tab w:val="left" w:pos="5220"/>
        </w:tabs>
        <w:spacing w:line="220" w:lineRule="exact"/>
        <w:jc w:val="both"/>
        <w:rPr>
          <w:rFonts w:eastAsia="Times New Roman"/>
          <w:lang w:val="es-MX" w:eastAsia="zh-TW"/>
        </w:rPr>
      </w:pPr>
      <w:r w:rsidRPr="004D7FA2">
        <w:rPr>
          <w:rFonts w:eastAsia="Times New Roman"/>
          <w:lang w:val="es-MX" w:eastAsia="zh-TW"/>
        </w:rPr>
        <w:tab/>
      </w:r>
    </w:p>
    <w:p w14:paraId="09038517" w14:textId="07308A22" w:rsidR="00293519" w:rsidRPr="00293519" w:rsidRDefault="00293519" w:rsidP="00293519">
      <w:pPr>
        <w:spacing w:line="220" w:lineRule="exact"/>
        <w:jc w:val="both"/>
        <w:rPr>
          <w:rFonts w:eastAsia="Times New Roman"/>
          <w:bCs/>
          <w:lang w:val="es-MX" w:eastAsia="zh-TW"/>
        </w:rPr>
      </w:pPr>
      <w:r w:rsidRPr="00293519">
        <w:rPr>
          <w:rFonts w:eastAsia="Times New Roman"/>
          <w:bCs/>
          <w:lang w:val="es-MX" w:eastAsia="zh-TW"/>
        </w:rPr>
        <w:t>¿Desea hacer un reclamo de pérdida de sueldo? Si ( ) No ( ) Si contesto que sí,   aproximadamente cuánto tiempo ha perdido de trabajo:</w:t>
      </w:r>
    </w:p>
    <w:p w14:paraId="2DDE4BD2" w14:textId="1E179032" w:rsidR="00293519" w:rsidRPr="00293519" w:rsidRDefault="00293519" w:rsidP="00293519">
      <w:pPr>
        <w:spacing w:line="220" w:lineRule="exact"/>
        <w:jc w:val="both"/>
        <w:rPr>
          <w:rFonts w:eastAsia="Times New Roman"/>
          <w:b/>
          <w:bCs/>
          <w:lang w:val="es-MX" w:eastAsia="zh-TW"/>
        </w:rPr>
      </w:pPr>
      <w:r w:rsidRPr="004D7FA2">
        <w:rPr>
          <w:rFonts w:eastAsia="Times New Roman"/>
          <w:lang w:val="es-MX" w:eastAsia="zh-TW"/>
        </w:rPr>
        <w:t>___________________________________________________________________________________________________________________</w:t>
      </w:r>
      <w:r>
        <w:rPr>
          <w:rFonts w:eastAsia="Times New Roman"/>
          <w:lang w:val="es-MX" w:eastAsia="zh-TW"/>
        </w:rPr>
        <w:t>________________________</w:t>
      </w:r>
      <w:r w:rsidRPr="004D7FA2">
        <w:rPr>
          <w:rFonts w:eastAsia="Times New Roman"/>
          <w:lang w:val="es-MX" w:eastAsia="zh-TW"/>
        </w:rPr>
        <w:t>_________________________</w:t>
      </w:r>
    </w:p>
    <w:p w14:paraId="440F7B06" w14:textId="77777777" w:rsidR="00293519" w:rsidRPr="00CE74F2" w:rsidRDefault="00293519" w:rsidP="00293519">
      <w:pPr>
        <w:spacing w:line="220" w:lineRule="exact"/>
        <w:jc w:val="both"/>
        <w:rPr>
          <w:rFonts w:eastAsia="Times New Roman"/>
          <w:b/>
          <w:bCs/>
          <w:lang w:val="es-MX" w:eastAsia="zh-TW"/>
        </w:rPr>
      </w:pPr>
    </w:p>
    <w:p w14:paraId="62694D21" w14:textId="77777777" w:rsidR="00293519" w:rsidRDefault="00293519" w:rsidP="00293519">
      <w:pPr>
        <w:spacing w:line="220" w:lineRule="exact"/>
        <w:jc w:val="both"/>
        <w:rPr>
          <w:rFonts w:eastAsia="Times New Roman"/>
          <w:bCs/>
          <w:lang w:val="es-MX" w:eastAsia="zh-TW"/>
        </w:rPr>
      </w:pPr>
      <w:r w:rsidRPr="00846F11">
        <w:rPr>
          <w:rFonts w:eastAsia="Times New Roman"/>
          <w:lang w:val="es-MX" w:eastAsia="zh-TW"/>
        </w:rPr>
        <w:t>Si desea hacer un reclamo de pérdida de sueldo, por favor de listar su empleador, dirección y información de contacto de su supervisor:</w:t>
      </w:r>
    </w:p>
    <w:p w14:paraId="1DADD70A" w14:textId="3E4E719C" w:rsidR="00293519" w:rsidRPr="00846F11" w:rsidRDefault="00293519" w:rsidP="00293519">
      <w:pPr>
        <w:spacing w:line="220" w:lineRule="exact"/>
        <w:jc w:val="both"/>
        <w:rPr>
          <w:rFonts w:eastAsia="Times New Roman"/>
          <w:bCs/>
          <w:lang w:val="es-MX" w:eastAsia="zh-TW"/>
        </w:rPr>
      </w:pPr>
      <w:r w:rsidRPr="00846F11">
        <w:rPr>
          <w:rFonts w:eastAsia="Times New Roman"/>
          <w:lang w:val="es-MX" w:eastAsia="zh-TW"/>
        </w:rPr>
        <w:t>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lang w:val="es-MX" w:eastAsia="zh-TW"/>
        </w:rPr>
        <w:t>____________________________________</w:t>
      </w:r>
      <w:r w:rsidRPr="00846F11">
        <w:rPr>
          <w:rFonts w:eastAsia="Times New Roman"/>
          <w:lang w:val="es-MX" w:eastAsia="zh-TW"/>
        </w:rPr>
        <w:t>________________</w:t>
      </w:r>
    </w:p>
    <w:p w14:paraId="311F6D6E" w14:textId="77777777" w:rsidR="00293519" w:rsidRPr="00CE74F2" w:rsidRDefault="00293519" w:rsidP="00293519">
      <w:pPr>
        <w:spacing w:line="220" w:lineRule="exact"/>
        <w:jc w:val="both"/>
        <w:rPr>
          <w:rFonts w:eastAsia="Times New Roman"/>
          <w:bCs/>
          <w:lang w:val="es-MX" w:eastAsia="zh-TW"/>
        </w:rPr>
      </w:pPr>
    </w:p>
    <w:p w14:paraId="20163CE4" w14:textId="77777777" w:rsidR="00293519" w:rsidRDefault="00293519" w:rsidP="00293519">
      <w:pPr>
        <w:spacing w:line="220" w:lineRule="exact"/>
        <w:jc w:val="both"/>
        <w:rPr>
          <w:rFonts w:eastAsia="Times New Roman"/>
          <w:b/>
          <w:lang w:val="es-MX" w:eastAsia="zh-TW"/>
        </w:rPr>
      </w:pPr>
    </w:p>
    <w:p w14:paraId="51E52C36" w14:textId="77777777" w:rsidR="00293519" w:rsidRDefault="00293519" w:rsidP="00293519">
      <w:pPr>
        <w:spacing w:line="220" w:lineRule="exact"/>
        <w:jc w:val="both"/>
        <w:rPr>
          <w:rFonts w:eastAsia="Times New Roman"/>
          <w:b/>
          <w:lang w:val="es-MX" w:eastAsia="zh-TW"/>
        </w:rPr>
      </w:pPr>
    </w:p>
    <w:p w14:paraId="6133246E" w14:textId="77777777" w:rsidR="00293519" w:rsidRDefault="00293519" w:rsidP="00293519">
      <w:pPr>
        <w:spacing w:line="220" w:lineRule="exact"/>
        <w:jc w:val="both"/>
        <w:rPr>
          <w:rFonts w:eastAsia="Times New Roman"/>
          <w:b/>
          <w:lang w:val="es-MX" w:eastAsia="zh-TW"/>
        </w:rPr>
      </w:pPr>
    </w:p>
    <w:p w14:paraId="035998BA" w14:textId="77777777" w:rsidR="00293519" w:rsidRDefault="00293519" w:rsidP="00293519">
      <w:pPr>
        <w:spacing w:line="220" w:lineRule="exact"/>
        <w:jc w:val="both"/>
        <w:rPr>
          <w:rFonts w:eastAsia="Times New Roman"/>
          <w:b/>
          <w:lang w:val="es-MX" w:eastAsia="zh-TW"/>
        </w:rPr>
      </w:pPr>
    </w:p>
    <w:p w14:paraId="2DCC75EB" w14:textId="77777777" w:rsidR="00293519" w:rsidRDefault="00293519" w:rsidP="00293519">
      <w:pPr>
        <w:spacing w:line="220" w:lineRule="exact"/>
        <w:jc w:val="both"/>
        <w:rPr>
          <w:rFonts w:eastAsia="Times New Roman"/>
          <w:b/>
          <w:lang w:val="es-MX" w:eastAsia="zh-TW"/>
        </w:rPr>
      </w:pPr>
    </w:p>
    <w:p w14:paraId="1DB5E3CA" w14:textId="1F44CF2B" w:rsidR="00293519" w:rsidRPr="00293519" w:rsidRDefault="00293519" w:rsidP="00293519">
      <w:pPr>
        <w:spacing w:line="220" w:lineRule="exact"/>
        <w:jc w:val="both"/>
        <w:rPr>
          <w:rFonts w:eastAsia="Times New Roman"/>
          <w:bCs/>
          <w:lang w:val="es-MX" w:eastAsia="zh-TW"/>
        </w:rPr>
      </w:pPr>
      <w:r w:rsidRPr="00293519">
        <w:rPr>
          <w:rFonts w:eastAsia="Times New Roman"/>
          <w:bCs/>
          <w:lang w:val="es-MX" w:eastAsia="zh-TW"/>
        </w:rPr>
        <w:t>Comentarios adicionales:</w:t>
      </w:r>
      <w:r w:rsidRPr="00293519">
        <w:rPr>
          <w:rFonts w:eastAsia="Times New Roman"/>
          <w:bCs/>
          <w:lang w:val="es-MX" w:eastAsia="zh-TW"/>
        </w:rPr>
        <w:tab/>
      </w:r>
    </w:p>
    <w:p w14:paraId="65F07327" w14:textId="17140694" w:rsidR="00293519" w:rsidRPr="00293519" w:rsidRDefault="00293519" w:rsidP="00293519">
      <w:pPr>
        <w:spacing w:line="220" w:lineRule="exact"/>
        <w:jc w:val="both"/>
        <w:rPr>
          <w:rFonts w:eastAsia="Times New Roman"/>
          <w:bCs/>
          <w:lang w:val="es-MX" w:eastAsia="zh-TW"/>
        </w:rPr>
      </w:pPr>
      <w:r w:rsidRPr="00293519">
        <w:rPr>
          <w:rFonts w:eastAsia="Times New Roman"/>
          <w:bCs/>
          <w:lang w:val="es-MX" w:eastAsia="zh-TW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47E96E7" w14:textId="77777777" w:rsidR="00293519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</w:p>
    <w:p w14:paraId="176FFFCD" w14:textId="04461B19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  <w:r w:rsidRPr="00CE74F2">
        <w:rPr>
          <w:rFonts w:eastAsia="Times New Roman"/>
          <w:lang w:val="es-MX" w:eastAsia="zh-TW"/>
        </w:rPr>
        <w:t>Nosotros también queremos tomar esta oportunidad de recordarle de tener cuidado con cualquier información que usted anuncie como en MYSPACE, FACEBOOK, CRAIGSLIST, etc., inclusive fotografías y/o información biográfica, como esto es información que llega a ser parte del dominio público que puede ser utilizado contra usted por compañías de seguros y sus ajustadores y abogados. Le aconsejo que no anuncie nada.</w:t>
      </w:r>
    </w:p>
    <w:p w14:paraId="3EB513D2" w14:textId="77777777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</w:p>
    <w:p w14:paraId="43C6298B" w14:textId="1716B4AF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  <w:r w:rsidRPr="00CE74F2">
        <w:rPr>
          <w:rFonts w:eastAsia="Times New Roman"/>
          <w:lang w:val="es-MX" w:eastAsia="zh-TW"/>
        </w:rPr>
        <w:t>Si tiene preguntas, por favor no dude en comunicarse ni mi ayudante, directamente al número (</w:t>
      </w:r>
      <w:r w:rsidR="00A74B28">
        <w:rPr>
          <w:rFonts w:eastAsia="Times New Roman"/>
          <w:lang w:val="es-MX" w:eastAsia="zh-TW"/>
        </w:rPr>
        <w:t>253) 215-1271.</w:t>
      </w:r>
    </w:p>
    <w:p w14:paraId="2353EF0A" w14:textId="77777777" w:rsidR="00293519" w:rsidRDefault="00293519"/>
    <w:p w14:paraId="63B05D1F" w14:textId="217FD789" w:rsidR="0087349E" w:rsidRDefault="0087349E"/>
    <w:p w14:paraId="617C24ED" w14:textId="77777777" w:rsidR="0051195A" w:rsidRDefault="0051195A" w:rsidP="0051195A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bookmarkStart w:id="0" w:name="_Hlk54690336"/>
      <w:bookmarkStart w:id="1" w:name="_Hlk54691026"/>
      <w:bookmarkEnd w:id="0"/>
    </w:p>
    <w:p w14:paraId="39EFAF94" w14:textId="77777777" w:rsidR="0051195A" w:rsidRDefault="0051195A" w:rsidP="0051195A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2D6A710D" w14:textId="77777777" w:rsidR="0051195A" w:rsidRDefault="0051195A" w:rsidP="0051195A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2A74ACE8" w14:textId="77777777" w:rsidR="0051195A" w:rsidRDefault="0051195A" w:rsidP="0051195A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56440D25" w14:textId="77777777" w:rsidR="0051195A" w:rsidRDefault="0051195A" w:rsidP="0051195A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18967415" w14:textId="582D3D6E" w:rsidR="0051195A" w:rsidRDefault="0051195A" w:rsidP="0051195A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213526F0" wp14:editId="0F2382C8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elvetica" w:hAnsi="Helvetica"/>
          <w:sz w:val="22"/>
          <w:szCs w:val="22"/>
        </w:rPr>
        <w:t xml:space="preserve">Le Saluda </w:t>
      </w:r>
      <w:proofErr w:type="spellStart"/>
      <w:r>
        <w:rPr>
          <w:rFonts w:ascii="Helvetica" w:hAnsi="Helvetica"/>
          <w:sz w:val="22"/>
          <w:szCs w:val="22"/>
        </w:rPr>
        <w:t>Atentamente</w:t>
      </w:r>
      <w:proofErr w:type="spellEnd"/>
      <w:r w:rsidRPr="00A76373">
        <w:rPr>
          <w:rFonts w:ascii="Helvetica" w:hAnsi="Helvetica"/>
          <w:sz w:val="22"/>
          <w:szCs w:val="22"/>
        </w:rPr>
        <w:t>,</w:t>
      </w:r>
    </w:p>
    <w:p w14:paraId="5EEFF6CF" w14:textId="77777777" w:rsidR="0051195A" w:rsidRPr="008F502B" w:rsidRDefault="0051195A" w:rsidP="0051195A">
      <w:pPr>
        <w:spacing w:before="100" w:after="100"/>
        <w:ind w:left="5040" w:firstLine="720"/>
        <w:rPr>
          <w:rFonts w:ascii="Helvetica" w:hAnsi="Helvetica" w:cs="Times New Roman"/>
          <w:sz w:val="22"/>
          <w:szCs w:val="22"/>
        </w:rPr>
      </w:pPr>
    </w:p>
    <w:p w14:paraId="36DC5158" w14:textId="77777777" w:rsidR="0051195A" w:rsidRDefault="0051195A" w:rsidP="0051195A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3D297742" w14:textId="77777777" w:rsidR="0051195A" w:rsidRDefault="0051195A" w:rsidP="0051195A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7AD0F418" w14:textId="77777777" w:rsidR="0051195A" w:rsidRPr="008F502B" w:rsidRDefault="0051195A" w:rsidP="0051195A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>Andrew Stikovac</w:t>
      </w:r>
      <w:r w:rsidRPr="00425787">
        <w:rPr>
          <w:rFonts w:ascii="Helvetica" w:hAnsi="Helvetica" w:cs="Helvetica"/>
          <w:b/>
          <w:color w:val="B3885D"/>
          <w:spacing w:val="10"/>
        </w:rPr>
        <w:t xml:space="preserve">, ESQ. </w:t>
      </w:r>
      <w:r>
        <w:rPr>
          <w:rFonts w:ascii="Helvetica" w:hAnsi="Helvetica" w:cs="Helvetica"/>
          <w:b/>
          <w:color w:val="B3885D"/>
          <w:spacing w:val="10"/>
        </w:rPr>
        <w:br/>
      </w:r>
      <w:r w:rsidRPr="00425787">
        <w:rPr>
          <w:rFonts w:ascii="Helvetica" w:hAnsi="Helvetica"/>
          <w:b/>
          <w:color w:val="343843"/>
        </w:rPr>
        <w:t>Gold Medal Injury Law</w:t>
      </w:r>
    </w:p>
    <w:p w14:paraId="3D3123BF" w14:textId="77777777" w:rsidR="0051195A" w:rsidRPr="00CB13A2" w:rsidRDefault="0051195A" w:rsidP="0051195A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bookmarkEnd w:id="1"/>
    <w:p w14:paraId="2B32C350" w14:textId="7FA10413" w:rsidR="00293519" w:rsidRDefault="00293519" w:rsidP="00293519">
      <w:r w:rsidRPr="00CE74F2">
        <w:rPr>
          <w:highlight w:val="yellow"/>
        </w:rPr>
        <w:t>Enclosures</w:t>
      </w:r>
    </w:p>
    <w:sectPr w:rsidR="00293519" w:rsidSect="00DE7EF3">
      <w:headerReference w:type="default" r:id="rId8"/>
      <w:footerReference w:type="default" r:id="rId9"/>
      <w:pgSz w:w="12240" w:h="15840"/>
      <w:pgMar w:top="1149" w:right="1440" w:bottom="1440" w:left="900" w:header="677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65A54" w14:textId="77777777" w:rsidR="00AD02D3" w:rsidRDefault="00AD02D3" w:rsidP="00261308">
      <w:r>
        <w:separator/>
      </w:r>
    </w:p>
  </w:endnote>
  <w:endnote w:type="continuationSeparator" w:id="0">
    <w:p w14:paraId="201B5380" w14:textId="77777777" w:rsidR="00AD02D3" w:rsidRDefault="00AD02D3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F192E" w14:textId="77777777" w:rsidR="00261308" w:rsidRDefault="005A4B64" w:rsidP="00DE7EF3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817547E" wp14:editId="421153C5">
              <wp:simplePos x="0" y="0"/>
              <wp:positionH relativeFrom="column">
                <wp:posOffset>-876300</wp:posOffset>
              </wp:positionH>
              <wp:positionV relativeFrom="paragraph">
                <wp:posOffset>338455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E57AC8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69pt;margin-top:26.65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" adj="1640" fillcolor="#978106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DC778EB" wp14:editId="5876ACBB">
              <wp:simplePos x="0" y="0"/>
              <wp:positionH relativeFrom="column">
                <wp:posOffset>3416300</wp:posOffset>
              </wp:positionH>
              <wp:positionV relativeFrom="paragraph">
                <wp:posOffset>338455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DA9DCAD" id="Parallelogram 6" o:spid="_x0000_s1026" type="#_x0000_t7" style="position:absolute;margin-left:269pt;margin-top:26.65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" adj="1711" fillcolor="black [3213]" stroked="f" strokeweight="1pt"/>
          </w:pict>
        </mc:Fallback>
      </mc:AlternateContent>
    </w:r>
    <w:r w:rsidRPr="005A4B64">
      <w:rPr>
        <w:rFonts w:ascii="Avenir Black" w:hAnsi="Avenir Black"/>
        <w:b/>
        <w:bCs/>
        <w:sz w:val="22"/>
        <w:szCs w:val="22"/>
      </w:rPr>
      <w:t>WWW.GOLDMEDALINJURYLAW.COM</w:t>
    </w:r>
    <w:r>
      <w:rPr>
        <w:rFonts w:ascii="Avenir Black" w:hAnsi="Avenir Black"/>
        <w:b/>
        <w:bCs/>
        <w:sz w:val="22"/>
        <w:szCs w:val="22"/>
      </w:rPr>
      <w:t xml:space="preserve"> </w:t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E6508" w14:textId="77777777" w:rsidR="00AD02D3" w:rsidRDefault="00AD02D3" w:rsidP="00261308">
      <w:r>
        <w:separator/>
      </w:r>
    </w:p>
  </w:footnote>
  <w:footnote w:type="continuationSeparator" w:id="0">
    <w:p w14:paraId="53473A7C" w14:textId="77777777" w:rsidR="00AD02D3" w:rsidRDefault="00AD02D3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A74B28" w:rsidRPr="005D0D06" w14:paraId="1FF79A1F" w14:textId="77777777" w:rsidTr="00A277A7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FF61E5C" w14:textId="77777777" w:rsidR="00A74B28" w:rsidRPr="00775F19" w:rsidRDefault="00A74B28" w:rsidP="00A74B28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A74B28" w:rsidRPr="005D0D06" w14:paraId="0B4ADDC4" w14:textId="77777777" w:rsidTr="00A277A7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78E063E9" w14:textId="77777777" w:rsidR="00A74B28" w:rsidRPr="00B314E6" w:rsidRDefault="00A74B28" w:rsidP="00A74B28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5365DAE1" w14:textId="77777777" w:rsidR="00A74B28" w:rsidRPr="00B314E6" w:rsidRDefault="00A74B28" w:rsidP="00A74B28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58ABFAF" w14:textId="77777777" w:rsidR="00A74B28" w:rsidRPr="00B314E6" w:rsidRDefault="00A74B28" w:rsidP="00A74B28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36E85D2A" w14:textId="77777777" w:rsidR="00A74B28" w:rsidRPr="00B314E6" w:rsidRDefault="00A74B28" w:rsidP="00A74B28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A74B28" w:rsidRPr="005D0D06" w14:paraId="6CD27862" w14:textId="77777777" w:rsidTr="00A277A7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522A62F2" w14:textId="77777777" w:rsidR="00A74B28" w:rsidRPr="00775F19" w:rsidRDefault="00A74B28" w:rsidP="00A74B28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3F22C757" w14:textId="77777777" w:rsidR="00A74B28" w:rsidRPr="00775F19" w:rsidRDefault="00A74B28" w:rsidP="00A74B28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34461DE3" w14:textId="77777777" w:rsidR="00A74B28" w:rsidRPr="005D0D06" w:rsidRDefault="00A74B28" w:rsidP="00A74B28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00F559AC" w14:textId="77777777" w:rsidR="00A74B28" w:rsidRPr="00B314E6" w:rsidRDefault="00A74B28" w:rsidP="00A74B28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5F7DC48B" w14:textId="77777777" w:rsidR="00A74B28" w:rsidRPr="00775F19" w:rsidRDefault="00A74B28" w:rsidP="00A74B28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76E9F703" w14:textId="77777777" w:rsidR="00A74B28" w:rsidRPr="00775F19" w:rsidRDefault="00A74B28" w:rsidP="00A74B28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08B636B0" w14:textId="77777777" w:rsidR="00A74B28" w:rsidRPr="00775F19" w:rsidRDefault="00A74B28" w:rsidP="00A74B28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515CB682" w14:textId="77777777" w:rsidR="00A74B28" w:rsidRPr="00775F19" w:rsidRDefault="00A74B28" w:rsidP="00A74B28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0BFEB9FE" w14:textId="6BF23BAA" w:rsidR="005A4B64" w:rsidRPr="00A74B28" w:rsidRDefault="00A74B28" w:rsidP="00A74B28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65408" behindDoc="0" locked="0" layoutInCell="1" allowOverlap="1" wp14:anchorId="6A3AD088" wp14:editId="6D5EE132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10" name="Picture 10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16036"/>
    <w:multiLevelType w:val="hybridMultilevel"/>
    <w:tmpl w:val="5E2E5D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641"/>
    <w:rsid w:val="00030093"/>
    <w:rsid w:val="00117D3D"/>
    <w:rsid w:val="00125EAE"/>
    <w:rsid w:val="00131C62"/>
    <w:rsid w:val="001A6641"/>
    <w:rsid w:val="001E133B"/>
    <w:rsid w:val="002155FE"/>
    <w:rsid w:val="00261308"/>
    <w:rsid w:val="00271D48"/>
    <w:rsid w:val="00293519"/>
    <w:rsid w:val="002B110B"/>
    <w:rsid w:val="003700C7"/>
    <w:rsid w:val="00376639"/>
    <w:rsid w:val="0051195A"/>
    <w:rsid w:val="005967D4"/>
    <w:rsid w:val="005A4B64"/>
    <w:rsid w:val="00677E98"/>
    <w:rsid w:val="00754BFD"/>
    <w:rsid w:val="007D5D17"/>
    <w:rsid w:val="0087349E"/>
    <w:rsid w:val="00A0127D"/>
    <w:rsid w:val="00A65BE2"/>
    <w:rsid w:val="00A74B28"/>
    <w:rsid w:val="00AD02D3"/>
    <w:rsid w:val="00BD6B64"/>
    <w:rsid w:val="00DB4E9A"/>
    <w:rsid w:val="00DE7EF3"/>
    <w:rsid w:val="00E309C6"/>
    <w:rsid w:val="00F05478"/>
    <w:rsid w:val="00F91A4E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3B721"/>
  <w15:chartTrackingRefBased/>
  <w15:docId w15:val="{DFE24787-D515-4D44-9F56-1EAF08B4E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7349E"/>
    <w:pPr>
      <w:spacing w:after="200" w:line="276" w:lineRule="auto"/>
      <w:ind w:left="720"/>
      <w:contextualSpacing/>
    </w:pPr>
    <w:rPr>
      <w:rFonts w:ascii="Cambria" w:eastAsia="Times New Roman" w:hAnsi="Cambria" w:cs="Times New Roman"/>
      <w:spacing w:val="-3"/>
      <w:sz w:val="23"/>
      <w:szCs w:val="23"/>
    </w:rPr>
  </w:style>
  <w:style w:type="paragraph" w:customStyle="1" w:styleId="Body">
    <w:name w:val="Body"/>
    <w:rsid w:val="0087349E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</w:rPr>
  </w:style>
  <w:style w:type="paragraph" w:styleId="NoSpacing">
    <w:name w:val="No Spacing"/>
    <w:uiPriority w:val="1"/>
    <w:qFormat/>
    <w:rsid w:val="0087349E"/>
    <w:rPr>
      <w:rFonts w:ascii="Calibri" w:eastAsia="Calibri" w:hAnsi="Calibri" w:cs="Times New Roman"/>
      <w:sz w:val="22"/>
      <w:szCs w:val="22"/>
    </w:rPr>
  </w:style>
  <w:style w:type="paragraph" w:customStyle="1" w:styleId="AttorneyName">
    <w:name w:val="Attorney Name"/>
    <w:basedOn w:val="Normal"/>
    <w:rsid w:val="0087349E"/>
    <w:pPr>
      <w:spacing w:line="240" w:lineRule="exact"/>
    </w:pPr>
    <w:rPr>
      <w:rFonts w:ascii="Times New Roman" w:eastAsia="Times New Roman" w:hAnsi="Times New Roman" w:cs="Times New Roman"/>
      <w:sz w:val="20"/>
      <w:szCs w:val="20"/>
      <w:lang w:val="en-PH" w:eastAsia="en-PH"/>
    </w:rPr>
  </w:style>
  <w:style w:type="table" w:styleId="TableGrid">
    <w:name w:val="Table Grid"/>
    <w:basedOn w:val="TableNormal"/>
    <w:uiPriority w:val="39"/>
    <w:rsid w:val="00A74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Library/Group%20Containers/UBF8T346G9.Office/User%20Content.localized/Templates.localized/GMIL_Letterhhead_Sma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GMIL_Letterhhead_Small.dotx</Template>
  <TotalTime>1</TotalTime>
  <Pages>2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Berkman</dc:creator>
  <cp:keywords/>
  <dc:description/>
  <cp:lastModifiedBy>Ricardo Ricardo</cp:lastModifiedBy>
  <cp:revision>4</cp:revision>
  <cp:lastPrinted>2020-07-15T17:48:00Z</cp:lastPrinted>
  <dcterms:created xsi:type="dcterms:W3CDTF">2021-05-26T20:09:00Z</dcterms:created>
  <dcterms:modified xsi:type="dcterms:W3CDTF">2022-02-22T21:40:00Z</dcterms:modified>
</cp:coreProperties>
</file>