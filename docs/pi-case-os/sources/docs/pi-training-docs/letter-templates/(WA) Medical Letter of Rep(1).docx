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F2D68" w14:textId="687FA9DA" w:rsidR="00F960B0" w:rsidRPr="00F960B0" w:rsidRDefault="00F960B0" w:rsidP="00D14982">
      <w:pPr>
        <w:ind w:right="-558"/>
        <w:jc w:val="center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{{TODAY_LONG}}</w:t>
      </w:r>
    </w:p>
    <w:p w14:paraId="6D2DB536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b/>
          <w:sz w:val="21"/>
          <w:szCs w:val="21"/>
          <w:highlight w:val="yellow"/>
          <w:u w:val="single"/>
        </w:rPr>
        <w:t>SENT VIA FACSIMILE &amp; EMAIL</w:t>
      </w:r>
    </w:p>
    <w:p w14:paraId="0D8DCEEF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{{meds.provider.name}}</w:t>
      </w:r>
    </w:p>
    <w:p w14:paraId="1448531C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b/>
          <w:sz w:val="21"/>
          <w:szCs w:val="21"/>
        </w:rPr>
        <w:t xml:space="preserve">ATTENTION: BILLING </w:t>
      </w:r>
    </w:p>
    <w:p w14:paraId="35A91A10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.address1line1}}, {{meds.provider.address1line2}}</w:t>
      </w:r>
    </w:p>
    <w:p w14:paraId="335996D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.address1city}}, {{meds.provider.address1state}} {{meds.provider.address1zip}}</w:t>
      </w:r>
    </w:p>
    <w:p w14:paraId="0EFC13A4" w14:textId="77777777" w:rsidR="00F960B0" w:rsidRPr="00F960B0" w:rsidRDefault="00F960B0" w:rsidP="00F960B0">
      <w:pPr>
        <w:ind w:right="-558"/>
        <w:rPr>
          <w:rFonts w:ascii="Helvetica" w:hAnsi="Helvetica" w:cs="Helvetica"/>
          <w:sz w:val="21"/>
          <w:szCs w:val="21"/>
          <w:shd w:val="clear" w:color="auto" w:fill="FFFFFF"/>
        </w:rPr>
      </w:pPr>
      <w:r w:rsidRPr="00F960B0">
        <w:rPr>
          <w:rFonts w:ascii="Helvetica" w:hAnsi="Helvetica" w:cs="Helvetica"/>
          <w:sz w:val="21"/>
          <w:szCs w:val="21"/>
          <w:highlight w:val="yellow"/>
          <w:shd w:val="clear" w:color="auto" w:fill="FFFFFF"/>
        </w:rPr>
        <w:t>F:</w:t>
      </w:r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 xml:space="preserve"> {{</w:t>
      </w:r>
      <w:proofErr w:type="gramStart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meds.provider</w:t>
      </w:r>
      <w:proofErr w:type="gramEnd"/>
      <w:r w:rsidRPr="00F960B0">
        <w:rPr>
          <w:rFonts w:ascii="Helvetica" w:hAnsi="Helvetica" w:cs="Helvetica"/>
          <w:sz w:val="21"/>
          <w:szCs w:val="21"/>
          <w:shd w:val="clear" w:color="auto" w:fill="FFFFFF"/>
        </w:rPr>
        <w:t>.fax1}}</w:t>
      </w:r>
    </w:p>
    <w:p w14:paraId="778A3F22" w14:textId="77777777" w:rsidR="00F960B0" w:rsidRPr="00F960B0" w:rsidRDefault="00F960B0" w:rsidP="00F960B0">
      <w:pPr>
        <w:ind w:left="2160" w:right="-558" w:firstLine="720"/>
        <w:rPr>
          <w:rFonts w:ascii="Helvetica" w:hAnsi="Helvetica" w:cs="Helvetica"/>
          <w:b/>
          <w:bCs/>
          <w:sz w:val="21"/>
          <w:szCs w:val="21"/>
        </w:rPr>
      </w:pPr>
    </w:p>
    <w:p w14:paraId="0DA50346" w14:textId="719CA181" w:rsidR="00F960B0" w:rsidRPr="00F960B0" w:rsidRDefault="00F960B0" w:rsidP="00546FBB">
      <w:pPr>
        <w:ind w:left="1843" w:right="-558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Re: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br/>
      </w:r>
      <w:r w:rsidRPr="00F960B0">
        <w:rPr>
          <w:rFonts w:ascii="Helvetica" w:eastAsia="Calibri" w:hAnsi="Helvetica" w:cs="Helvetica"/>
          <w:sz w:val="21"/>
          <w:szCs w:val="21"/>
        </w:rPr>
        <w:t>Our Client: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="00546FBB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{{name}}</w:t>
      </w:r>
    </w:p>
    <w:p w14:paraId="0E7B5B17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SS No.: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  <w:t>{{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>}}</w:t>
      </w:r>
    </w:p>
    <w:p w14:paraId="2D623FD9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Birth: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clientBirthdate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2D382E0B" w14:textId="77777777" w:rsidR="00F960B0" w:rsidRPr="00F960B0" w:rsidRDefault="00F960B0" w:rsidP="00F960B0">
      <w:pPr>
        <w:ind w:left="1123" w:right="-558" w:firstLine="720"/>
        <w:rPr>
          <w:rFonts w:ascii="Helvetica" w:eastAsia="Calibri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</w:rPr>
        <w:t>Date of Loss: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r w:rsidRPr="00F960B0">
        <w:rPr>
          <w:rFonts w:ascii="Helvetica" w:eastAsia="Calibri" w:hAnsi="Helvetica" w:cs="Helvetica"/>
          <w:sz w:val="21"/>
          <w:szCs w:val="21"/>
        </w:rPr>
        <w:tab/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</w:t>
      </w:r>
    </w:p>
    <w:p w14:paraId="5F4B170A" w14:textId="77777777" w:rsidR="00F960B0" w:rsidRPr="00F960B0" w:rsidRDefault="00F960B0" w:rsidP="00F960B0">
      <w:pPr>
        <w:ind w:left="1123" w:right="-558" w:firstLine="720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eastAsia="Calibri" w:hAnsi="Helvetica" w:cs="Helvetica"/>
          <w:sz w:val="21"/>
          <w:szCs w:val="21"/>
          <w:highlight w:val="yellow"/>
        </w:rPr>
        <w:t>Date Requested:</w:t>
      </w:r>
      <w:r w:rsidRPr="00F960B0">
        <w:rPr>
          <w:rFonts w:ascii="Helvetica" w:eastAsia="Calibri" w:hAnsi="Helvetica" w:cs="Helvetica"/>
          <w:sz w:val="21"/>
          <w:szCs w:val="21"/>
        </w:rPr>
        <w:tab/>
      </w:r>
    </w:p>
    <w:p w14:paraId="5EBFB991" w14:textId="77777777" w:rsidR="00F960B0" w:rsidRPr="00F960B0" w:rsidRDefault="00F960B0" w:rsidP="00F960B0">
      <w:pPr>
        <w:ind w:left="2880" w:right="-558" w:firstLine="720"/>
        <w:rPr>
          <w:rFonts w:ascii="Helvetica" w:hAnsi="Helvetica" w:cs="Helvetica"/>
          <w:sz w:val="21"/>
          <w:szCs w:val="21"/>
        </w:rPr>
      </w:pPr>
    </w:p>
    <w:p w14:paraId="7C3ECED5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To Whom It May Concern,</w:t>
      </w:r>
    </w:p>
    <w:p w14:paraId="1091B572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 w:cs="Helvetica"/>
          <w:sz w:val="21"/>
          <w:szCs w:val="21"/>
        </w:rPr>
      </w:pPr>
    </w:p>
    <w:p w14:paraId="40EA97D4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Please be advised that this office represents the above-named patient for injuries sustained on </w:t>
      </w:r>
      <w:proofErr w:type="gramStart"/>
      <w:r w:rsidRPr="00F960B0">
        <w:rPr>
          <w:rFonts w:ascii="Helvetica" w:eastAsia="Calibri" w:hAnsi="Helvetica" w:cs="Helvetica"/>
          <w:sz w:val="21"/>
          <w:szCs w:val="21"/>
        </w:rPr>
        <w:t xml:space="preserve">{{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incidentDate</w:t>
      </w:r>
      <w:proofErr w:type="spellEnd"/>
      <w:proofErr w:type="gramEnd"/>
      <w:r w:rsidRPr="00F960B0">
        <w:rPr>
          <w:rFonts w:ascii="Helvetica" w:eastAsia="Calibri" w:hAnsi="Helvetica" w:cs="Helvetica"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 w:cs="Helvetica"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 w:cs="Helvetica"/>
          <w:sz w:val="21"/>
          <w:szCs w:val="21"/>
        </w:rPr>
        <w:t xml:space="preserve"> }}.</w:t>
      </w:r>
      <w:r w:rsidRPr="00F960B0">
        <w:rPr>
          <w:rFonts w:ascii="Helvetica" w:hAnsi="Helvetica" w:cs="Helvetica"/>
          <w:sz w:val="21"/>
          <w:szCs w:val="21"/>
        </w:rPr>
        <w:t xml:space="preserve"> Please accept this as our letter of representation to allow communication between our offices. Enclosed for your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files is a medical authorization, signed by our client. Additionally, we are requesting that you provide this office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with the following upon the patient’s discharge from treatment:</w:t>
      </w:r>
    </w:p>
    <w:p w14:paraId="02CF6973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720"/>
        <w:jc w:val="both"/>
        <w:rPr>
          <w:rFonts w:ascii="Helvetica" w:hAnsi="Helvetica" w:cs="Helvetica"/>
          <w:sz w:val="21"/>
          <w:szCs w:val="21"/>
        </w:rPr>
      </w:pPr>
    </w:p>
    <w:p w14:paraId="6A0D148D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Copies of all MEDICAL RECORDS for services rendered for the dates requested that are related to</w:t>
      </w:r>
    </w:p>
    <w:p w14:paraId="12DA52C6" w14:textId="77777777" w:rsidR="00F960B0" w:rsidRPr="00F960B0" w:rsidRDefault="00F960B0" w:rsidP="00F960B0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  <w:u w:val="single"/>
        </w:rPr>
      </w:pPr>
      <w:r w:rsidRPr="00F960B0">
        <w:rPr>
          <w:rFonts w:ascii="Helvetica" w:hAnsi="Helvetica" w:cs="Helvetica"/>
          <w:sz w:val="21"/>
          <w:szCs w:val="21"/>
        </w:rPr>
        <w:t xml:space="preserve">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5CA62F79" w14:textId="77777777" w:rsidR="00F960B0" w:rsidRPr="00F960B0" w:rsidRDefault="00F960B0" w:rsidP="00F960B0">
      <w:pPr>
        <w:pStyle w:val="ListParagraph"/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6E7821FA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An ITEMIZED STATEMENT for services rendered for the dates requested that are related to the above referenced incident </w:t>
      </w:r>
      <w:r w:rsidRPr="00F960B0">
        <w:rPr>
          <w:rFonts w:ascii="Helvetica" w:hAnsi="Helvetica" w:cs="Helvetica"/>
          <w:b/>
          <w:bCs/>
          <w:sz w:val="21"/>
          <w:szCs w:val="21"/>
          <w:u w:val="single"/>
        </w:rPr>
        <w:t>at your facility only</w:t>
      </w:r>
      <w:r w:rsidRPr="00F960B0">
        <w:rPr>
          <w:rFonts w:ascii="Helvetica" w:hAnsi="Helvetica" w:cs="Helvetica"/>
          <w:sz w:val="21"/>
          <w:szCs w:val="21"/>
          <w:u w:val="single"/>
        </w:rPr>
        <w:t>.</w:t>
      </w:r>
    </w:p>
    <w:p w14:paraId="11BC58AD" w14:textId="77777777" w:rsidR="00F960B0" w:rsidRPr="00F960B0" w:rsidRDefault="00F960B0" w:rsidP="00F960B0">
      <w:pPr>
        <w:pStyle w:val="ListParagraph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01A2AB36" w14:textId="77777777" w:rsidR="00F960B0" w:rsidRPr="00F960B0" w:rsidRDefault="00F960B0" w:rsidP="00F960B0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>A DECLARATION OF CUSTODIAN OF RECORDS, attached hereto.</w:t>
      </w:r>
    </w:p>
    <w:p w14:paraId="588ED93C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/>
        <w:jc w:val="both"/>
        <w:rPr>
          <w:rFonts w:ascii="Helvetica" w:hAnsi="Helvetica" w:cs="Helvetica"/>
          <w:sz w:val="21"/>
          <w:szCs w:val="21"/>
        </w:rPr>
      </w:pPr>
    </w:p>
    <w:p w14:paraId="7B30A97D" w14:textId="77777777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b/>
          <w:bCs/>
          <w:sz w:val="21"/>
          <w:szCs w:val="21"/>
        </w:rPr>
      </w:pPr>
      <w:r w:rsidRPr="00F960B0">
        <w:rPr>
          <w:rFonts w:ascii="Helvetica" w:hAnsi="Helvetica" w:cs="Helvetica"/>
          <w:b/>
          <w:bCs/>
          <w:sz w:val="21"/>
          <w:szCs w:val="21"/>
        </w:rPr>
        <w:t>Simply attach the medical documents requested above to the enclosed Affidavit of Custodian of Records, execute the Affidavit and forward the records to our office as soon as possible.</w:t>
      </w:r>
    </w:p>
    <w:p w14:paraId="14E30BC9" w14:textId="77777777" w:rsidR="00F960B0" w:rsidRPr="00F960B0" w:rsidRDefault="00F960B0" w:rsidP="00F960B0">
      <w:pPr>
        <w:spacing w:line="240" w:lineRule="exact"/>
        <w:ind w:right="-558"/>
        <w:rPr>
          <w:rFonts w:ascii="Helvetica" w:hAnsi="Helvetica"/>
          <w:sz w:val="21"/>
          <w:szCs w:val="21"/>
        </w:rPr>
      </w:pPr>
    </w:p>
    <w:p w14:paraId="6547DCBC" w14:textId="61F78558" w:rsidR="00F960B0" w:rsidRPr="00F960B0" w:rsidRDefault="00F960B0" w:rsidP="00F960B0">
      <w:pPr>
        <w:autoSpaceDE w:val="0"/>
        <w:autoSpaceDN w:val="0"/>
        <w:adjustRightInd w:val="0"/>
        <w:spacing w:line="240" w:lineRule="exact"/>
        <w:ind w:right="-558" w:firstLine="360"/>
        <w:jc w:val="both"/>
        <w:rPr>
          <w:rFonts w:ascii="Helvetica" w:hAnsi="Helvetica" w:cs="Helvetica"/>
          <w:sz w:val="21"/>
          <w:szCs w:val="21"/>
        </w:rPr>
      </w:pPr>
      <w:r w:rsidRPr="00F960B0">
        <w:rPr>
          <w:rFonts w:ascii="Helvetica" w:hAnsi="Helvetica" w:cs="Helvetica"/>
          <w:sz w:val="21"/>
          <w:szCs w:val="21"/>
        </w:rPr>
        <w:t xml:space="preserve">If you will please forward us a bill for the copying costs, we will gladly reimburse you at the maximum statutory rate of sixty cents per copy. 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However, should the copy fee exceed $6.50, please call us to seek prior approval before complying with our request. </w:t>
      </w:r>
      <w:r w:rsidRPr="00F960B0">
        <w:rPr>
          <w:rFonts w:ascii="Helvetica" w:hAnsi="Helvetica" w:cs="Helvetica"/>
          <w:sz w:val="21"/>
          <w:szCs w:val="21"/>
        </w:rPr>
        <w:t>If you should have any questions or concerns regarding the</w:t>
      </w:r>
      <w:r w:rsidRPr="00F960B0">
        <w:rPr>
          <w:rFonts w:ascii="Helvetica" w:hAnsi="Helvetica" w:cs="Helvetica"/>
          <w:b/>
          <w:bCs/>
          <w:sz w:val="21"/>
          <w:szCs w:val="21"/>
        </w:rPr>
        <w:t xml:space="preserve"> </w:t>
      </w:r>
      <w:r w:rsidRPr="00F960B0">
        <w:rPr>
          <w:rFonts w:ascii="Helvetica" w:hAnsi="Helvetica" w:cs="Helvetica"/>
          <w:sz w:val="21"/>
          <w:szCs w:val="21"/>
        </w:rPr>
        <w:t>foregoing, please contact me at (</w:t>
      </w:r>
      <w:r w:rsidR="00C26482">
        <w:rPr>
          <w:rFonts w:ascii="Helvetica" w:hAnsi="Helvetica" w:cs="Helvetica"/>
          <w:sz w:val="21"/>
          <w:szCs w:val="21"/>
        </w:rPr>
        <w:t>253) 215-1271</w:t>
      </w:r>
      <w:r w:rsidRPr="00F960B0">
        <w:rPr>
          <w:rFonts w:ascii="Helvetica" w:hAnsi="Helvetica" w:cs="Helvetica"/>
          <w:sz w:val="21"/>
          <w:szCs w:val="21"/>
        </w:rPr>
        <w:t>. Thank you for your time and assistance.</w:t>
      </w:r>
    </w:p>
    <w:p w14:paraId="10EBF36A" w14:textId="77777777" w:rsidR="00F960B0" w:rsidRPr="00F960B0" w:rsidRDefault="00F960B0" w:rsidP="00F960B0">
      <w:pPr>
        <w:ind w:right="-558"/>
        <w:rPr>
          <w:rFonts w:ascii="Helvetica" w:hAnsi="Helvetica"/>
          <w:sz w:val="21"/>
          <w:szCs w:val="21"/>
        </w:rPr>
      </w:pPr>
    </w:p>
    <w:p w14:paraId="46E5D830" w14:textId="77777777" w:rsidR="00F960B0" w:rsidRPr="00F960B0" w:rsidRDefault="00F960B0" w:rsidP="00F960B0">
      <w:pPr>
        <w:spacing w:before="100" w:after="100"/>
        <w:ind w:left="5040" w:right="-558" w:firstLine="720"/>
        <w:rPr>
          <w:rFonts w:ascii="Helvetica" w:hAnsi="Helvetica"/>
        </w:rPr>
      </w:pPr>
      <w:r w:rsidRPr="00F960B0">
        <w:rPr>
          <w:rFonts w:ascii="Helvetica" w:hAnsi="Helvetica"/>
        </w:rPr>
        <w:t>Very Truly Yours,</w:t>
      </w:r>
    </w:p>
    <w:p w14:paraId="78685625" w14:textId="77777777" w:rsidR="00D14982" w:rsidRDefault="00D14982" w:rsidP="00D14982">
      <w:pPr>
        <w:ind w:left="5670"/>
        <w:rPr>
          <w:rFonts w:ascii="Helvetica" w:hAnsi="Helvetica" w:cs="Helvetica"/>
          <w:b/>
          <w:color w:val="B3885D"/>
          <w:spacing w:val="10"/>
        </w:rPr>
      </w:pPr>
      <w:r w:rsidRPr="00425787">
        <w:rPr>
          <w:rFonts w:ascii="Helvetica" w:hAnsi="Helvetica"/>
          <w:noProof/>
        </w:rPr>
        <w:drawing>
          <wp:inline distT="0" distB="0" distL="0" distR="0" wp14:anchorId="12164009" wp14:editId="7AA34360">
            <wp:extent cx="1223217" cy="493776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217" cy="4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D3FE4" w14:textId="04A41067" w:rsidR="00D14982" w:rsidRPr="00D14982" w:rsidRDefault="00D14982" w:rsidP="00D14982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Timothy Ray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0AA90AF6" w14:textId="77777777" w:rsidR="00D14982" w:rsidRPr="00925E95" w:rsidRDefault="00D14982" w:rsidP="00D14982">
      <w:pPr>
        <w:rPr>
          <w:rFonts w:ascii="Helvetica" w:hAnsi="Helvetica"/>
        </w:rPr>
      </w:pPr>
      <w:r>
        <w:rPr>
          <w:rFonts w:ascii="Helvetica" w:hAnsi="Helvetica"/>
        </w:rPr>
        <w:t>TR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28456877" w14:textId="77777777" w:rsidR="00F960B0" w:rsidRPr="00F960B0" w:rsidRDefault="00F960B0" w:rsidP="00F960B0">
      <w:pPr>
        <w:ind w:right="-558"/>
        <w:jc w:val="center"/>
        <w:rPr>
          <w:rFonts w:ascii="Helvetica" w:hAnsi="Helvetica"/>
          <w:sz w:val="21"/>
          <w:szCs w:val="21"/>
        </w:rPr>
      </w:pPr>
      <w:bookmarkStart w:id="0" w:name="_Hlk33089573"/>
      <w:r w:rsidRPr="00F960B0">
        <w:rPr>
          <w:rFonts w:ascii="Helvetica" w:hAnsi="Helvetica"/>
          <w:b/>
          <w:bCs/>
          <w:sz w:val="21"/>
          <w:szCs w:val="21"/>
          <w:u w:val="single"/>
        </w:rPr>
        <w:lastRenderedPageBreak/>
        <w:t>UNSWORN DECLARATION OF CUSTODIAN OF RECORDS and/or BILLING</w:t>
      </w:r>
    </w:p>
    <w:p w14:paraId="09C55654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hAnsi="Helvetica"/>
          <w:sz w:val="21"/>
          <w:szCs w:val="21"/>
        </w:rPr>
      </w:pPr>
    </w:p>
    <w:p w14:paraId="728D97B9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hAnsi="Helvetica"/>
          <w:sz w:val="21"/>
          <w:szCs w:val="21"/>
        </w:rPr>
      </w:pPr>
    </w:p>
    <w:p w14:paraId="3D0291CA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>______________________, being first duly sworn, deposes and says:</w:t>
      </w:r>
    </w:p>
    <w:p w14:paraId="269FB658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i/>
          <w:sz w:val="21"/>
          <w:szCs w:val="21"/>
        </w:rPr>
      </w:pPr>
      <w:r w:rsidRPr="00F960B0">
        <w:rPr>
          <w:rFonts w:ascii="Helvetica" w:hAnsi="Helvetica"/>
          <w:i/>
          <w:sz w:val="21"/>
          <w:szCs w:val="21"/>
        </w:rPr>
        <w:t>(Name of Affiant)</w:t>
      </w:r>
    </w:p>
    <w:p w14:paraId="58231E24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i/>
          <w:sz w:val="21"/>
          <w:szCs w:val="21"/>
        </w:rPr>
      </w:pPr>
    </w:p>
    <w:p w14:paraId="5648328E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I am the _______________________ for ____________________________ and as such, I act as a Custodian of Records for my employer. </w:t>
      </w:r>
    </w:p>
    <w:p w14:paraId="2AC84582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>On the ____ day of ________________, 2019, my employer received a request calling for production of all records, billing and radiology films in our facility’s possession or under their control pertaining to</w:t>
      </w:r>
      <w:r w:rsidRPr="00F960B0">
        <w:rPr>
          <w:rFonts w:ascii="Helvetica" w:hAnsi="Helvetica"/>
          <w:b/>
          <w:bCs/>
          <w:sz w:val="21"/>
          <w:szCs w:val="21"/>
        </w:rPr>
        <w:t>:</w:t>
      </w:r>
    </w:p>
    <w:p w14:paraId="601F507C" w14:textId="77777777" w:rsidR="00F960B0" w:rsidRPr="00F960B0" w:rsidRDefault="00F960B0" w:rsidP="00F960B0">
      <w:pPr>
        <w:tabs>
          <w:tab w:val="left" w:pos="720"/>
          <w:tab w:val="left" w:pos="10800"/>
        </w:tabs>
        <w:spacing w:line="360" w:lineRule="auto"/>
        <w:ind w:right="-558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eastAsia="Calibri" w:hAnsi="Helvetica"/>
          <w:b/>
          <w:sz w:val="21"/>
          <w:szCs w:val="21"/>
        </w:rPr>
        <w:t>{{name}}; {{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clientBirthdate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 xml:space="preserve"> | 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longDate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>}}; {{</w:t>
      </w:r>
      <w:proofErr w:type="spellStart"/>
      <w:r w:rsidRPr="00F960B0">
        <w:rPr>
          <w:rFonts w:ascii="Helvetica" w:eastAsia="Calibri" w:hAnsi="Helvetica"/>
          <w:b/>
          <w:sz w:val="21"/>
          <w:szCs w:val="21"/>
        </w:rPr>
        <w:t>ssn</w:t>
      </w:r>
      <w:proofErr w:type="spellEnd"/>
      <w:r w:rsidRPr="00F960B0">
        <w:rPr>
          <w:rFonts w:ascii="Helvetica" w:eastAsia="Calibri" w:hAnsi="Helvetica"/>
          <w:b/>
          <w:sz w:val="21"/>
          <w:szCs w:val="21"/>
        </w:rPr>
        <w:t>}}.</w:t>
      </w:r>
    </w:p>
    <w:p w14:paraId="2C5F9118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I and/or person acting under my supervision and control made a complete search of all available records. </w:t>
      </w:r>
    </w:p>
    <w:p w14:paraId="694E1CB5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Our facility’s Records Department maintains records for ______ years. </w:t>
      </w:r>
    </w:p>
    <w:p w14:paraId="74B04788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Our facility’s Records Department located the records and things, copies of which have been produced with this certificate. I have examined the original of these records and things and have made or caused to be made a true and exact copy of them. The reproduction of them provided with this certificate is true and complete. </w:t>
      </w:r>
    </w:p>
    <w:p w14:paraId="29B52F4F" w14:textId="77777777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The original of these records was made at or near the time of the act, event, condition, opinion or diagnosis recited therein by or from information transmitted by a person with knowledge, in the course of a regularly conducted activity of </w:t>
      </w:r>
      <w:r w:rsidRPr="00F960B0">
        <w:rPr>
          <w:rFonts w:ascii="Helvetica" w:hAnsi="Helvetica"/>
          <w:b/>
          <w:sz w:val="21"/>
          <w:szCs w:val="21"/>
        </w:rPr>
        <w:t>{{meds.provider.name}}.</w:t>
      </w:r>
    </w:p>
    <w:bookmarkEnd w:id="0"/>
    <w:p w14:paraId="26E4A9C4" w14:textId="6EB0D5E6" w:rsidR="00F960B0" w:rsidRPr="00F960B0" w:rsidRDefault="00F960B0" w:rsidP="00F960B0">
      <w:pPr>
        <w:numPr>
          <w:ilvl w:val="0"/>
          <w:numId w:val="44"/>
        </w:numPr>
        <w:tabs>
          <w:tab w:val="left" w:pos="720"/>
          <w:tab w:val="left" w:pos="10800"/>
        </w:tabs>
        <w:spacing w:line="360" w:lineRule="auto"/>
        <w:ind w:left="0" w:right="-558" w:firstLine="0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 xml:space="preserve"> </w:t>
      </w:r>
      <w:r w:rsidRPr="00F960B0">
        <w:rPr>
          <w:rFonts w:ascii="Helvetica" w:hAnsi="Helvetica"/>
          <w:sz w:val="21"/>
          <w:szCs w:val="21"/>
        </w:rPr>
        <w:t>“</w:t>
      </w:r>
      <w:r w:rsidRPr="00F960B0">
        <w:rPr>
          <w:rFonts w:ascii="Helvetica" w:eastAsia="PMingLiU" w:hAnsi="Helvetica"/>
          <w:sz w:val="21"/>
          <w:szCs w:val="21"/>
        </w:rPr>
        <w:t xml:space="preserve">I declare under penalty of perjury </w:t>
      </w:r>
      <w:r w:rsidR="00AA64AD">
        <w:rPr>
          <w:rFonts w:ascii="Helvetica" w:eastAsia="PMingLiU" w:hAnsi="Helvetica"/>
          <w:sz w:val="21"/>
          <w:szCs w:val="21"/>
        </w:rPr>
        <w:t xml:space="preserve">under the laws of the State of Washington </w:t>
      </w:r>
      <w:r w:rsidRPr="00F960B0">
        <w:rPr>
          <w:rFonts w:ascii="Helvetica" w:eastAsia="PMingLiU" w:hAnsi="Helvetica"/>
          <w:sz w:val="21"/>
          <w:szCs w:val="21"/>
        </w:rPr>
        <w:t>that the foregoing is true and correct.”</w:t>
      </w:r>
    </w:p>
    <w:p w14:paraId="2D51834B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rPr>
          <w:rFonts w:ascii="Helvetica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  <w:u w:val="single"/>
        </w:rPr>
        <w:t>                                                                         </w:t>
      </w:r>
      <w:r w:rsidRPr="00F960B0">
        <w:rPr>
          <w:rFonts w:ascii="Helvetica" w:eastAsia="PMingLiU" w:hAnsi="Helvetica"/>
          <w:sz w:val="21"/>
          <w:szCs w:val="21"/>
        </w:rPr>
        <w:t xml:space="preserve"> </w:t>
      </w:r>
      <w:r w:rsidRPr="00F960B0">
        <w:rPr>
          <w:rFonts w:ascii="Helvetica" w:hAnsi="Helvetica"/>
          <w:sz w:val="21"/>
          <w:szCs w:val="21"/>
        </w:rPr>
        <w:t xml:space="preserve">                 </w:t>
      </w:r>
    </w:p>
    <w:p w14:paraId="2B26ABD7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hAnsi="Helvetica"/>
          <w:sz w:val="21"/>
          <w:szCs w:val="21"/>
        </w:rPr>
        <w:t xml:space="preserve">Signature                         Date        </w:t>
      </w:r>
      <w:r w:rsidRPr="00F960B0">
        <w:rPr>
          <w:rFonts w:ascii="Helvetica" w:eastAsia="PMingLiU" w:hAnsi="Helvetica"/>
          <w:sz w:val="21"/>
          <w:szCs w:val="21"/>
        </w:rPr>
        <w:t xml:space="preserve">  </w:t>
      </w:r>
    </w:p>
    <w:p w14:paraId="059B178C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29E3116E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07206BF3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 xml:space="preserve">State </w:t>
      </w:r>
      <w:proofErr w:type="gramStart"/>
      <w:r w:rsidRPr="00F960B0">
        <w:rPr>
          <w:rFonts w:ascii="Helvetica" w:eastAsia="PMingLiU" w:hAnsi="Helvetica"/>
          <w:sz w:val="21"/>
          <w:szCs w:val="21"/>
        </w:rPr>
        <w:t>of:_</w:t>
      </w:r>
      <w:proofErr w:type="gramEnd"/>
      <w:r w:rsidRPr="00F960B0">
        <w:rPr>
          <w:rFonts w:ascii="Helvetica" w:eastAsia="PMingLiU" w:hAnsi="Helvetica"/>
          <w:sz w:val="21"/>
          <w:szCs w:val="21"/>
        </w:rPr>
        <w:t>___________________________________</w:t>
      </w:r>
    </w:p>
    <w:p w14:paraId="01DA0B98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Country of: _________________________________</w:t>
      </w:r>
    </w:p>
    <w:p w14:paraId="24FB702E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Subscribed and sworn to (or affirmed) before me this</w:t>
      </w:r>
    </w:p>
    <w:p w14:paraId="5D0B63C3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________day of _________in the year 20__________.</w:t>
      </w:r>
    </w:p>
    <w:p w14:paraId="18FF1286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0C765AA0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</w:p>
    <w:p w14:paraId="337F6B97" w14:textId="77777777" w:rsidR="00F960B0" w:rsidRPr="00F960B0" w:rsidRDefault="00F960B0" w:rsidP="00F960B0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___________________________________________</w:t>
      </w:r>
    </w:p>
    <w:p w14:paraId="1B594B20" w14:textId="110AC2E2" w:rsidR="00887AC8" w:rsidRPr="00AA64AD" w:rsidRDefault="00F960B0" w:rsidP="00AA64AD">
      <w:pPr>
        <w:tabs>
          <w:tab w:val="left" w:pos="720"/>
          <w:tab w:val="left" w:pos="10800"/>
        </w:tabs>
        <w:ind w:right="-558"/>
        <w:jc w:val="both"/>
        <w:rPr>
          <w:rFonts w:ascii="Helvetica" w:eastAsia="PMingLiU" w:hAnsi="Helvetica"/>
          <w:sz w:val="21"/>
          <w:szCs w:val="21"/>
        </w:rPr>
      </w:pPr>
      <w:r w:rsidRPr="00F960B0">
        <w:rPr>
          <w:rFonts w:ascii="Helvetica" w:eastAsia="PMingLiU" w:hAnsi="Helvetica"/>
          <w:sz w:val="21"/>
          <w:szCs w:val="21"/>
        </w:rPr>
        <w:t>Signature of Notary Public</w:t>
      </w:r>
    </w:p>
    <w:sectPr w:rsidR="00887AC8" w:rsidRPr="00AA64AD" w:rsidSect="00887AC8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67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4A1C92" w14:textId="77777777" w:rsidR="00702DCA" w:rsidRDefault="00702DCA" w:rsidP="00261308">
      <w:r>
        <w:separator/>
      </w:r>
    </w:p>
  </w:endnote>
  <w:endnote w:type="continuationSeparator" w:id="0">
    <w:p w14:paraId="23D1CAA0" w14:textId="77777777" w:rsidR="00702DCA" w:rsidRDefault="00702DCA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83CE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37A621" w14:textId="77777777" w:rsidR="00702DCA" w:rsidRDefault="00702DCA" w:rsidP="00261308">
      <w:r>
        <w:separator/>
      </w:r>
    </w:p>
  </w:footnote>
  <w:footnote w:type="continuationSeparator" w:id="0">
    <w:p w14:paraId="7F01495C" w14:textId="77777777" w:rsidR="00702DCA" w:rsidRDefault="00702DCA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EC05A7"/>
    <w:multiLevelType w:val="hybridMultilevel"/>
    <w:tmpl w:val="6D224182"/>
    <w:lvl w:ilvl="0" w:tplc="30F22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285FB2"/>
    <w:multiLevelType w:val="hybridMultilevel"/>
    <w:tmpl w:val="8610B6D4"/>
    <w:lvl w:ilvl="0" w:tplc="EDD83E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3D7319"/>
    <w:multiLevelType w:val="hybridMultilevel"/>
    <w:tmpl w:val="BE4E3874"/>
    <w:lvl w:ilvl="0" w:tplc="00366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152B4C"/>
    <w:multiLevelType w:val="hybridMultilevel"/>
    <w:tmpl w:val="68867070"/>
    <w:lvl w:ilvl="0" w:tplc="EA50B3E8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737920"/>
    <w:multiLevelType w:val="hybridMultilevel"/>
    <w:tmpl w:val="6FFEE406"/>
    <w:lvl w:ilvl="0" w:tplc="3CEED7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413454"/>
    <w:multiLevelType w:val="hybridMultilevel"/>
    <w:tmpl w:val="063217A4"/>
    <w:lvl w:ilvl="0" w:tplc="126C21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1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14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E97BA0"/>
    <w:multiLevelType w:val="hybridMultilevel"/>
    <w:tmpl w:val="3812674A"/>
    <w:lvl w:ilvl="0" w:tplc="04824D08">
      <w:start w:val="1"/>
      <w:numFmt w:val="decimal"/>
      <w:lvlText w:val="%1."/>
      <w:lvlJc w:val="left"/>
      <w:pPr>
        <w:ind w:left="720" w:hanging="360"/>
      </w:pPr>
      <w:rPr>
        <w:rFonts w:ascii="Helvetica" w:hAnsi="Helvetica" w:cs="Helvetica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D25086"/>
    <w:multiLevelType w:val="hybridMultilevel"/>
    <w:tmpl w:val="79CAC2F2"/>
    <w:lvl w:ilvl="0" w:tplc="59300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BAD652D"/>
    <w:multiLevelType w:val="hybridMultilevel"/>
    <w:tmpl w:val="9E6E51A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32FCB"/>
    <w:multiLevelType w:val="hybridMultilevel"/>
    <w:tmpl w:val="0EC4D2E4"/>
    <w:lvl w:ilvl="0" w:tplc="94AAA096">
      <w:numFmt w:val="bullet"/>
      <w:lvlText w:val="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81A8D"/>
    <w:multiLevelType w:val="hybridMultilevel"/>
    <w:tmpl w:val="511E4CCC"/>
    <w:lvl w:ilvl="0" w:tplc="854C4D7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F83103"/>
    <w:multiLevelType w:val="hybridMultilevel"/>
    <w:tmpl w:val="A0AEDE1A"/>
    <w:lvl w:ilvl="0" w:tplc="CF36E758">
      <w:start w:val="1"/>
      <w:numFmt w:val="lowerLetter"/>
      <w:lvlText w:val="(%1)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5E7"/>
    <w:multiLevelType w:val="hybridMultilevel"/>
    <w:tmpl w:val="562648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52660"/>
    <w:multiLevelType w:val="hybridMultilevel"/>
    <w:tmpl w:val="ED6E5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093CCC"/>
    <w:multiLevelType w:val="hybridMultilevel"/>
    <w:tmpl w:val="6ED8DE3A"/>
    <w:lvl w:ilvl="0" w:tplc="223A5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59952DD"/>
    <w:multiLevelType w:val="hybridMultilevel"/>
    <w:tmpl w:val="D92AE30A"/>
    <w:lvl w:ilvl="0" w:tplc="E68AC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B401B81"/>
    <w:multiLevelType w:val="hybridMultilevel"/>
    <w:tmpl w:val="F8B24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8"/>
  </w:num>
  <w:num w:numId="3">
    <w:abstractNumId w:val="27"/>
  </w:num>
  <w:num w:numId="4">
    <w:abstractNumId w:val="28"/>
  </w:num>
  <w:num w:numId="5">
    <w:abstractNumId w:val="34"/>
  </w:num>
  <w:num w:numId="6">
    <w:abstractNumId w:val="15"/>
  </w:num>
  <w:num w:numId="7">
    <w:abstractNumId w:val="35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6"/>
  </w:num>
  <w:num w:numId="11">
    <w:abstractNumId w:val="0"/>
  </w:num>
  <w:num w:numId="12">
    <w:abstractNumId w:val="21"/>
  </w:num>
  <w:num w:numId="13">
    <w:abstractNumId w:val="26"/>
  </w:num>
  <w:num w:numId="14">
    <w:abstractNumId w:val="23"/>
  </w:num>
  <w:num w:numId="15">
    <w:abstractNumId w:val="14"/>
  </w:num>
  <w:num w:numId="16">
    <w:abstractNumId w:val="19"/>
  </w:num>
  <w:num w:numId="17">
    <w:abstractNumId w:val="12"/>
  </w:num>
  <w:num w:numId="18">
    <w:abstractNumId w:val="13"/>
  </w:num>
  <w:num w:numId="19">
    <w:abstractNumId w:val="37"/>
  </w:num>
  <w:num w:numId="20">
    <w:abstractNumId w:val="10"/>
  </w:num>
  <w:num w:numId="21">
    <w:abstractNumId w:val="40"/>
  </w:num>
  <w:num w:numId="22">
    <w:abstractNumId w:val="11"/>
  </w:num>
  <w:num w:numId="23">
    <w:abstractNumId w:val="20"/>
  </w:num>
  <w:num w:numId="24">
    <w:abstractNumId w:val="42"/>
  </w:num>
  <w:num w:numId="25">
    <w:abstractNumId w:val="17"/>
  </w:num>
  <w:num w:numId="26">
    <w:abstractNumId w:val="2"/>
  </w:num>
  <w:num w:numId="27">
    <w:abstractNumId w:val="32"/>
  </w:num>
  <w:num w:numId="28">
    <w:abstractNumId w:val="3"/>
  </w:num>
  <w:num w:numId="29">
    <w:abstractNumId w:val="22"/>
  </w:num>
  <w:num w:numId="30">
    <w:abstractNumId w:val="38"/>
  </w:num>
  <w:num w:numId="31">
    <w:abstractNumId w:val="39"/>
  </w:num>
  <w:num w:numId="32">
    <w:abstractNumId w:val="4"/>
  </w:num>
  <w:num w:numId="33">
    <w:abstractNumId w:val="9"/>
  </w:num>
  <w:num w:numId="34">
    <w:abstractNumId w:val="33"/>
  </w:num>
  <w:num w:numId="35">
    <w:abstractNumId w:val="41"/>
  </w:num>
  <w:num w:numId="36">
    <w:abstractNumId w:val="36"/>
  </w:num>
  <w:num w:numId="37">
    <w:abstractNumId w:val="1"/>
  </w:num>
  <w:num w:numId="38">
    <w:abstractNumId w:val="31"/>
  </w:num>
  <w:num w:numId="39">
    <w:abstractNumId w:val="25"/>
  </w:num>
  <w:num w:numId="40">
    <w:abstractNumId w:val="8"/>
  </w:num>
  <w:num w:numId="41">
    <w:abstractNumId w:val="29"/>
  </w:num>
  <w:num w:numId="4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</w:num>
  <w:num w:numId="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32BD"/>
    <w:rsid w:val="00115227"/>
    <w:rsid w:val="00117D3D"/>
    <w:rsid w:val="001347B3"/>
    <w:rsid w:val="001638C0"/>
    <w:rsid w:val="00174AC4"/>
    <w:rsid w:val="001950C4"/>
    <w:rsid w:val="001B2CD3"/>
    <w:rsid w:val="001B664E"/>
    <w:rsid w:val="001C39F3"/>
    <w:rsid w:val="001E133B"/>
    <w:rsid w:val="00246721"/>
    <w:rsid w:val="00261308"/>
    <w:rsid w:val="00271D48"/>
    <w:rsid w:val="00275927"/>
    <w:rsid w:val="00276AE7"/>
    <w:rsid w:val="002812F0"/>
    <w:rsid w:val="002A1CA8"/>
    <w:rsid w:val="002B110B"/>
    <w:rsid w:val="002B49EF"/>
    <w:rsid w:val="002D3D89"/>
    <w:rsid w:val="002D4D41"/>
    <w:rsid w:val="002D7899"/>
    <w:rsid w:val="00312777"/>
    <w:rsid w:val="003227E5"/>
    <w:rsid w:val="00333222"/>
    <w:rsid w:val="00333462"/>
    <w:rsid w:val="00354B41"/>
    <w:rsid w:val="00355A10"/>
    <w:rsid w:val="00360AA9"/>
    <w:rsid w:val="00365EC4"/>
    <w:rsid w:val="00370D50"/>
    <w:rsid w:val="00392217"/>
    <w:rsid w:val="00392695"/>
    <w:rsid w:val="003A5409"/>
    <w:rsid w:val="003C7ABD"/>
    <w:rsid w:val="003E0386"/>
    <w:rsid w:val="003E1557"/>
    <w:rsid w:val="004041AE"/>
    <w:rsid w:val="00425787"/>
    <w:rsid w:val="004916B1"/>
    <w:rsid w:val="004F43FC"/>
    <w:rsid w:val="004F494A"/>
    <w:rsid w:val="00546FBB"/>
    <w:rsid w:val="00547EF7"/>
    <w:rsid w:val="005608B8"/>
    <w:rsid w:val="00562068"/>
    <w:rsid w:val="00573934"/>
    <w:rsid w:val="005967D4"/>
    <w:rsid w:val="005A4B64"/>
    <w:rsid w:val="005B037C"/>
    <w:rsid w:val="005D0D06"/>
    <w:rsid w:val="005E0EBF"/>
    <w:rsid w:val="00606291"/>
    <w:rsid w:val="006331D7"/>
    <w:rsid w:val="00651E17"/>
    <w:rsid w:val="00667772"/>
    <w:rsid w:val="006A76D3"/>
    <w:rsid w:val="006E08B5"/>
    <w:rsid w:val="00702DCA"/>
    <w:rsid w:val="00707EE2"/>
    <w:rsid w:val="00751901"/>
    <w:rsid w:val="00763FA8"/>
    <w:rsid w:val="007651CF"/>
    <w:rsid w:val="00775F19"/>
    <w:rsid w:val="007A0B8B"/>
    <w:rsid w:val="007A54D8"/>
    <w:rsid w:val="007A59E0"/>
    <w:rsid w:val="007C5D9E"/>
    <w:rsid w:val="007D5D17"/>
    <w:rsid w:val="008015EC"/>
    <w:rsid w:val="00805212"/>
    <w:rsid w:val="0081564A"/>
    <w:rsid w:val="00816366"/>
    <w:rsid w:val="00884090"/>
    <w:rsid w:val="00887AC8"/>
    <w:rsid w:val="0089455E"/>
    <w:rsid w:val="008953D4"/>
    <w:rsid w:val="008A0D34"/>
    <w:rsid w:val="008B2761"/>
    <w:rsid w:val="008D4CFA"/>
    <w:rsid w:val="008D5C75"/>
    <w:rsid w:val="008D71D4"/>
    <w:rsid w:val="008D73BB"/>
    <w:rsid w:val="009051FE"/>
    <w:rsid w:val="009231E3"/>
    <w:rsid w:val="00936BDE"/>
    <w:rsid w:val="00955B1B"/>
    <w:rsid w:val="00977E16"/>
    <w:rsid w:val="00982FF3"/>
    <w:rsid w:val="00991D80"/>
    <w:rsid w:val="009D0274"/>
    <w:rsid w:val="009D55AA"/>
    <w:rsid w:val="00A07287"/>
    <w:rsid w:val="00A52177"/>
    <w:rsid w:val="00A54A42"/>
    <w:rsid w:val="00A65BE2"/>
    <w:rsid w:val="00A76373"/>
    <w:rsid w:val="00AA2D67"/>
    <w:rsid w:val="00AA64AD"/>
    <w:rsid w:val="00AB1FCC"/>
    <w:rsid w:val="00AC3663"/>
    <w:rsid w:val="00AC4377"/>
    <w:rsid w:val="00AD138C"/>
    <w:rsid w:val="00B12A85"/>
    <w:rsid w:val="00B137A2"/>
    <w:rsid w:val="00B314E6"/>
    <w:rsid w:val="00B336FB"/>
    <w:rsid w:val="00B635E9"/>
    <w:rsid w:val="00B92D3C"/>
    <w:rsid w:val="00BA0F8E"/>
    <w:rsid w:val="00BA3BE3"/>
    <w:rsid w:val="00BB48AD"/>
    <w:rsid w:val="00BD6B64"/>
    <w:rsid w:val="00C26482"/>
    <w:rsid w:val="00C33AEB"/>
    <w:rsid w:val="00C531C6"/>
    <w:rsid w:val="00C677BB"/>
    <w:rsid w:val="00C76B5F"/>
    <w:rsid w:val="00CA06BA"/>
    <w:rsid w:val="00CB13A2"/>
    <w:rsid w:val="00CD0EBC"/>
    <w:rsid w:val="00CE64A3"/>
    <w:rsid w:val="00CF78CA"/>
    <w:rsid w:val="00D12318"/>
    <w:rsid w:val="00D14982"/>
    <w:rsid w:val="00D1542E"/>
    <w:rsid w:val="00D518EA"/>
    <w:rsid w:val="00D75F07"/>
    <w:rsid w:val="00D83C82"/>
    <w:rsid w:val="00DA312F"/>
    <w:rsid w:val="00DB4E9A"/>
    <w:rsid w:val="00DD5416"/>
    <w:rsid w:val="00DE7EF3"/>
    <w:rsid w:val="00E26336"/>
    <w:rsid w:val="00E419D8"/>
    <w:rsid w:val="00E92161"/>
    <w:rsid w:val="00E973B2"/>
    <w:rsid w:val="00ED445B"/>
    <w:rsid w:val="00EF07F0"/>
    <w:rsid w:val="00F05478"/>
    <w:rsid w:val="00F0702A"/>
    <w:rsid w:val="00F0714C"/>
    <w:rsid w:val="00F8628C"/>
    <w:rsid w:val="00F960B0"/>
    <w:rsid w:val="00FA321A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FA8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uiPriority w:val="99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  <w:style w:type="paragraph" w:styleId="EnvelopeReturn">
    <w:name w:val="envelope return"/>
    <w:basedOn w:val="Normal"/>
    <w:rsid w:val="00333222"/>
    <w:rPr>
      <w:rFonts w:ascii="Arial" w:hAnsi="Arial" w:cs="Helvetica"/>
      <w:lang w:eastAsia="en-PH"/>
    </w:rPr>
  </w:style>
  <w:style w:type="character" w:customStyle="1" w:styleId="Heading1Char">
    <w:name w:val="Heading 1 Char"/>
    <w:basedOn w:val="DefaultParagraphFont"/>
    <w:link w:val="Heading1"/>
    <w:uiPriority w:val="9"/>
    <w:rsid w:val="00763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2</Pages>
  <Words>620</Words>
  <Characters>3101</Characters>
  <Application>Microsoft Office Word</Application>
  <DocSecurity>0</DocSecurity>
  <Lines>93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Peery, Cameron (Avison Young - US)</cp:lastModifiedBy>
  <cp:revision>2</cp:revision>
  <cp:lastPrinted>2021-05-21T22:07:00Z</cp:lastPrinted>
  <dcterms:created xsi:type="dcterms:W3CDTF">2021-09-30T20:33:00Z</dcterms:created>
  <dcterms:modified xsi:type="dcterms:W3CDTF">2021-09-30T20:33:00Z</dcterms:modified>
</cp:coreProperties>
</file>